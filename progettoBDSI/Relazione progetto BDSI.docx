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595959" w:themeColor="text1" w:themeTint="A6"/>
          <w:sz w:val="24"/>
        </w:rPr>
        <w:id w:val="-1290352585"/>
        <w:docPartObj>
          <w:docPartGallery w:val="Cover Pages"/>
          <w:docPartUnique/>
        </w:docPartObj>
      </w:sdtPr>
      <w:sdtEndPr>
        <w:rPr>
          <w:rFonts w:ascii="Calibri" w:hAnsi="Calibri" w:cs="Calibri"/>
          <w:color w:val="auto"/>
          <w:sz w:val="32"/>
          <w:szCs w:val="32"/>
        </w:rPr>
      </w:sdtEndPr>
      <w:sdtContent>
        <w:p w14:paraId="1A648A96" w14:textId="27D2E90D" w:rsidR="00A11DB7" w:rsidRDefault="001540DE">
          <w:pPr>
            <w:pStyle w:val="Nessunaspaziatura"/>
            <w:rPr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642D8FE" wp14:editId="5EF6919E">
                <wp:simplePos x="0" y="0"/>
                <wp:positionH relativeFrom="column">
                  <wp:posOffset>-312420</wp:posOffset>
                </wp:positionH>
                <wp:positionV relativeFrom="paragraph">
                  <wp:posOffset>253365</wp:posOffset>
                </wp:positionV>
                <wp:extent cx="6372225" cy="3581400"/>
                <wp:effectExtent l="0" t="0" r="9525" b="0"/>
                <wp:wrapTopAndBottom/>
                <wp:docPr id="1330394564" name="Immagine 3" descr="Immagine che contiene testo, Carattere, simbolo, schizz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394564" name="Immagine 3" descr="Immagine che contiene testo, Carattere, simbolo, schizzo&#10;&#10;Descrizione generata automaticamente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358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504AF">
            <w:rPr>
              <w:noProof/>
              <w:lang w:val="en-US" w:eastAsia="en-US" w:bidi="th-T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 wp14:anchorId="24AFAC23" wp14:editId="4D9E5FC0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943350" cy="265176"/>
                    <wp:effectExtent l="0" t="0" r="7620" b="0"/>
                    <wp:wrapSquare wrapText="bothSides"/>
                    <wp:docPr id="20" name="Casella di tes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C7509F" w14:textId="51D51F14" w:rsidR="00A11DB7" w:rsidRPr="001540DE" w:rsidRDefault="00775853">
                                <w:pPr>
                                  <w:pStyle w:val="Informazionicontatto"/>
                                  <w:rPr>
                                    <w:rFonts w:ascii="Calibri" w:hAnsi="Calibri" w:cs="Calibri"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000000" w:themeColor="text1"/>
                                      <w:lang w:val="es-ES"/>
                                    </w:rPr>
                                    <w:alias w:val="Nome"/>
                                    <w:tag w:val=""/>
                                    <w:id w:val="-304397026"/>
                                    <w:placeholder>
                                      <w:docPart w:val="A6CDD8E63B224BDC8A8CC4EEAB6F6CAE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35DF" w:rsidRPr="001540DE"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lang w:val="es-ES"/>
                                      </w:rPr>
                                      <w:t>MATRICOLA: 7112296 NOME: ERIKA COGNOME: VALLELONGA</w:t>
                                    </w:r>
                                  </w:sdtContent>
                                </w:sdt>
                                <w:r w:rsidR="009504AF" w:rsidRPr="001540DE">
                                  <w:rPr>
                                    <w:rFonts w:ascii="Calibri" w:hAnsi="Calibri" w:cs="Calibri"/>
                                    <w:color w:val="000000" w:themeColor="text1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AFAC23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20" o:spid="_x0000_s1026" type="#_x0000_t202" style="position:absolute;margin-left:0;margin-top:0;width:310.5pt;height:20.9pt;z-index:251660288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" o:allowoverlap="f" filled="f" stroked="f" strokeweight=".5pt">
                    <v:textbox style="mso-fit-shape-to-text:t" inset="0,,0">
                      <w:txbxContent>
                        <w:p w14:paraId="5AC7509F" w14:textId="51D51F14" w:rsidR="00A11DB7" w:rsidRPr="001540DE" w:rsidRDefault="00000000">
                          <w:pPr>
                            <w:pStyle w:val="Informazionicontatto"/>
                            <w:rPr>
                              <w:rFonts w:ascii="Calibri" w:hAnsi="Calibri" w:cs="Calibri"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olor w:val="000000" w:themeColor="text1"/>
                                <w:lang w:val="es-ES"/>
                              </w:rPr>
                              <w:alias w:val="Nome"/>
                              <w:tag w:val=""/>
                              <w:id w:val="-304397026"/>
                              <w:placeholder>
                                <w:docPart w:val="A6CDD8E63B224BDC8A8CC4EEAB6F6CAE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1335DF" w:rsidRPr="001540DE">
                                <w:rPr>
                                  <w:rFonts w:ascii="Calibri" w:hAnsi="Calibri" w:cs="Calibri"/>
                                  <w:color w:val="000000" w:themeColor="text1"/>
                                  <w:lang w:val="es-ES"/>
                                </w:rPr>
                                <w:t>MATRICOLA: 7112296 NOME: ERIKA COGNOME: VALLELONGA</w:t>
                              </w:r>
                            </w:sdtContent>
                          </w:sdt>
                          <w:r w:rsidR="009504AF" w:rsidRPr="001540DE">
                            <w:rPr>
                              <w:rFonts w:ascii="Calibri" w:hAnsi="Calibri" w:cs="Calibri"/>
                              <w:color w:val="000000" w:themeColor="text1"/>
                            </w:rPr>
                            <w:t> 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9504AF">
            <w:rPr>
              <w:noProof/>
              <w:lang w:val="en-US" w:eastAsia="en-US" w:bidi="th-TH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 wp14:anchorId="729F4F3B" wp14:editId="3056765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75000</wp14:pctPosVOffset>
                        </wp:positionV>
                      </mc:Choice>
                      <mc:Fallback>
                        <wp:positionV relativeFrom="page">
                          <wp:posOffset>7159625</wp:posOffset>
                        </wp:positionV>
                      </mc:Fallback>
                    </mc:AlternateContent>
                    <wp:extent cx="3943350" cy="1325880"/>
                    <wp:effectExtent l="0" t="0" r="7620" b="635"/>
                    <wp:wrapSquare wrapText="bothSides"/>
                    <wp:docPr id="21" name="Casella di testo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Style w:val="Titolo1Carattere"/>
                                    <w:color w:val="000000" w:themeColor="text1"/>
                                  </w:rPr>
                                  <w:alias w:val="Titolo"/>
                                  <w:tag w:val=""/>
                                  <w:id w:val="-97059377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Style w:val="Titolo1Carattere"/>
                                  </w:rPr>
                                </w:sdtEndPr>
                                <w:sdtContent>
                                  <w:p w14:paraId="09F3FD9B" w14:textId="05F0C169" w:rsidR="00A11DB7" w:rsidRPr="001540DE" w:rsidRDefault="001335DF">
                                    <w:pPr>
                                      <w:pStyle w:val="Titolo"/>
                                      <w:rPr>
                                        <w:rStyle w:val="Titolo1Carattere"/>
                                        <w:color w:val="000000" w:themeColor="text1"/>
                                      </w:rPr>
                                    </w:pPr>
                                    <w:r w:rsidRPr="001540DE">
                                      <w:rPr>
                                        <w:rStyle w:val="Titolo1Carattere"/>
                                        <w:color w:val="000000" w:themeColor="text1"/>
                                      </w:rPr>
                                      <w:t>RELAZIONE PROGETTO BASE DI DATI.</w:t>
                                    </w:r>
                                  </w:p>
                                </w:sdtContent>
                              </w:sdt>
                              <w:p w14:paraId="7054E159" w14:textId="3D2C5EFE" w:rsidR="00A11DB7" w:rsidRPr="001540DE" w:rsidRDefault="00775853">
                                <w:pPr>
                                  <w:pStyle w:val="Sottotitolo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Sottotitolo"/>
                                    <w:tag w:val=""/>
                                    <w:id w:val="23583468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35DF" w:rsidRPr="001540DE">
                                      <w:rPr>
                                        <w:color w:val="000000" w:themeColor="text1"/>
                                      </w:rPr>
                                      <w:t>A.A. 2023/2024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9F4F3B" id="Casella di testo 21" o:spid="_x0000_s1027" type="#_x0000_t202" style="position:absolute;margin-left:0;margin-top:0;width:310.5pt;height:104.4pt;z-index:251661312;visibility:visible;mso-wrap-style:square;mso-width-percent:950;mso-height-percent:0;mso-top-percent:750;mso-wrap-distance-left:9pt;mso-wrap-distance-top:0;mso-wrap-distance-right:9pt;mso-wrap-distance-bottom:0;mso-position-horizontal:center;mso-position-horizontal-relative:margin;mso-position-vertical-relative:margin;mso-width-percent:950;mso-height-percent:0;mso-top-percent:7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" o:allowoverlap="f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Style w:val="Titolo1Carattere"/>
                              <w:color w:val="000000" w:themeColor="text1"/>
                            </w:rPr>
                            <w:alias w:val="Titolo"/>
                            <w:tag w:val=""/>
                            <w:id w:val="-97059377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F3FD9B" w14:textId="05F0C169" w:rsidR="00A11DB7" w:rsidRPr="001540DE" w:rsidRDefault="001335DF">
                              <w:pPr>
                                <w:pStyle w:val="Titolo"/>
                                <w:rPr>
                                  <w:rStyle w:val="Titolo1Carattere"/>
                                  <w:color w:val="000000" w:themeColor="text1"/>
                                </w:rPr>
                              </w:pPr>
                              <w:r w:rsidRPr="001540DE">
                                <w:rPr>
                                  <w:rStyle w:val="Titolo1Carattere"/>
                                  <w:color w:val="000000" w:themeColor="text1"/>
                                </w:rPr>
                                <w:t>RELAZIONE PROGETTO BASE DI DATI.</w:t>
                              </w:r>
                            </w:p>
                          </w:sdtContent>
                        </w:sdt>
                        <w:p w14:paraId="7054E159" w14:textId="3D2C5EFE" w:rsidR="00A11DB7" w:rsidRPr="001540DE" w:rsidRDefault="00000000">
                          <w:pPr>
                            <w:pStyle w:val="Sottotitolo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</w:rPr>
                              <w:alias w:val="Sottotitolo"/>
                              <w:tag w:val=""/>
                              <w:id w:val="23583468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335DF" w:rsidRPr="001540DE">
                                <w:rPr>
                                  <w:color w:val="000000" w:themeColor="text1"/>
                                </w:rPr>
                                <w:t>A.A. 2023/2024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2C5F8071" w14:textId="0C45D264" w:rsidR="001335DF" w:rsidRDefault="001335DF" w:rsidP="001335DF"/>
        <w:p w14:paraId="1E267CDA" w14:textId="0E5D2EA3" w:rsidR="001335DF" w:rsidRDefault="001335DF" w:rsidP="001335DF"/>
        <w:p w14:paraId="52A09FE7" w14:textId="4777AAC7" w:rsidR="001335DF" w:rsidRDefault="001335DF" w:rsidP="001335DF"/>
        <w:p w14:paraId="1E9D4A20" w14:textId="3908A5D0" w:rsidR="001335DF" w:rsidRDefault="001335DF" w:rsidP="001335DF"/>
        <w:p w14:paraId="6866F41D" w14:textId="77777777" w:rsidR="001335DF" w:rsidRDefault="001335DF" w:rsidP="001335DF"/>
        <w:p w14:paraId="0A6E711D" w14:textId="0CB2CC25" w:rsidR="001335DF" w:rsidRDefault="001335DF" w:rsidP="001335DF"/>
        <w:p w14:paraId="7F0DF212" w14:textId="37B83FD7" w:rsidR="001335DF" w:rsidRDefault="001335DF" w:rsidP="001335DF"/>
        <w:p w14:paraId="60F42A9D" w14:textId="5EC579B8" w:rsidR="001335DF" w:rsidRDefault="001335DF" w:rsidP="001335DF"/>
        <w:p w14:paraId="0FEDFA17" w14:textId="77777777" w:rsidR="001335DF" w:rsidRDefault="001335DF" w:rsidP="001335DF"/>
        <w:p w14:paraId="76E06BB4" w14:textId="77777777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4292A860" w14:textId="77777777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5BC7935C" w14:textId="4E76B416" w:rsidR="001540DE" w:rsidRPr="00230537" w:rsidRDefault="00532662" w:rsidP="00A161FA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  <w:r w:rsidRPr="00230537"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  <w:t>INTRODUZIONE DEL PROGETTO:</w:t>
          </w:r>
        </w:p>
        <w:p w14:paraId="23E6032E" w14:textId="77777777" w:rsidR="00532662" w:rsidRDefault="00532662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28F5612E" w14:textId="5FEFDE1D" w:rsidR="00F30BA9" w:rsidRPr="00F9246B" w:rsidRDefault="00F30BA9" w:rsidP="00A161FA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>Si vuole creare una base di dati relativa alla gestione di un museo.</w:t>
          </w:r>
        </w:p>
        <w:p w14:paraId="0EB8F63C" w14:textId="2AC94759" w:rsidR="00F30BA9" w:rsidRPr="00F9246B" w:rsidRDefault="00532662" w:rsidP="00A161FA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>In particolare,</w:t>
          </w:r>
          <w:r w:rsidR="00F30BA9" w:rsidRPr="00F9246B">
            <w:rPr>
              <w:rFonts w:ascii="Centaur" w:hAnsi="Centaur" w:cs="Calibri"/>
              <w:sz w:val="24"/>
              <w:szCs w:val="24"/>
            </w:rPr>
            <w:t xml:space="preserve"> si vuole mettere in evidenza la gestione relativa agli eventi che ci possono essere all’interno di un museo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e </w:t>
          </w:r>
          <w:r w:rsidR="00F30BA9" w:rsidRPr="00F9246B">
            <w:rPr>
              <w:rFonts w:ascii="Centaur" w:hAnsi="Centaur" w:cs="Calibri"/>
              <w:sz w:val="24"/>
              <w:szCs w:val="24"/>
            </w:rPr>
            <w:t xml:space="preserve">la 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parte relativa ai dipendenti. </w:t>
          </w:r>
        </w:p>
        <w:p w14:paraId="5F044908" w14:textId="77777777" w:rsidR="00532662" w:rsidRDefault="00532662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7B9444FE" w14:textId="77777777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47F6AC6D" w14:textId="58C1CC48" w:rsidR="00F30BA9" w:rsidRPr="00230537" w:rsidRDefault="00532662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  <w:r w:rsidRPr="00230537"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  <w:t>PROGETTAZIONE CONCETTUALE:</w:t>
          </w:r>
        </w:p>
        <w:p w14:paraId="2F093F7C" w14:textId="77777777" w:rsidR="00532662" w:rsidRDefault="00532662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75EDBA22" w14:textId="45C01AEF" w:rsidR="00532662" w:rsidRPr="00F9246B" w:rsidRDefault="00532662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b/>
              <w:bCs/>
              <w:sz w:val="24"/>
              <w:szCs w:val="24"/>
            </w:rPr>
            <w:t>Analisi del testo: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Attraverso l’analisi del testo si vuole fornire maggiori dettagli del progetto e mettere in evidenzia i concetti chiavi.</w:t>
          </w:r>
        </w:p>
        <w:p w14:paraId="4F8A23FA" w14:textId="77777777" w:rsidR="00532662" w:rsidRPr="00F9246B" w:rsidRDefault="00532662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</w:p>
        <w:p w14:paraId="7AE432DD" w14:textId="212289C6" w:rsidR="00F30BA9" w:rsidRPr="00F9246B" w:rsidRDefault="00F30BA9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Si vuole realizzare una base di dati relativa alla gestione degli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eventi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che si tengono all’interno di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musei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presenti nel territorio italiano. </w:t>
          </w:r>
        </w:p>
        <w:p w14:paraId="1F803250" w14:textId="77777777" w:rsidR="00F30BA9" w:rsidRPr="00F9246B" w:rsidRDefault="00F30BA9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I musei di ogni zona sono rintracciabili attraverso il numero di telefono, </w:t>
          </w:r>
        </w:p>
        <w:p w14:paraId="1416DB71" w14:textId="77777777" w:rsidR="00F30BA9" w:rsidRPr="00F9246B" w:rsidRDefault="00F30BA9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e-mail e l’indirizzo. Ogni museo ha una propria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</w:rPr>
            <w:t>partita iva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con la quale si identifica dagli altri musei.</w:t>
          </w:r>
        </w:p>
        <w:p w14:paraId="4BED3041" w14:textId="76ADCFD0" w:rsidR="00F30BA9" w:rsidRPr="00F9246B" w:rsidRDefault="00F30BA9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Questi eventi possono essere di natura differente: esposizione delle opere d’arti, conferenze e concerti. Le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opere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esposte all’interno di un museo si identificano attraverso un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</w:rPr>
            <w:t>id</w:t>
          </w:r>
          <w:r w:rsidRPr="00F9246B">
            <w:rPr>
              <w:rFonts w:ascii="Centaur" w:hAnsi="Centaur" w:cs="Calibri"/>
              <w:sz w:val="24"/>
              <w:szCs w:val="24"/>
            </w:rPr>
            <w:t>, ma sono necessarie altre informazioni come l’autore e l’anno di creazione</w:t>
          </w:r>
          <w:r w:rsidR="00532662" w:rsidRPr="00F9246B">
            <w:rPr>
              <w:rFonts w:ascii="Centaur" w:hAnsi="Centaur" w:cs="Calibri"/>
              <w:sz w:val="24"/>
              <w:szCs w:val="24"/>
            </w:rPr>
            <w:t xml:space="preserve"> dell’opera</w:t>
          </w:r>
          <w:r w:rsidRPr="00F9246B">
            <w:rPr>
              <w:rFonts w:ascii="Centaur" w:hAnsi="Centaur" w:cs="Calibri"/>
              <w:sz w:val="24"/>
              <w:szCs w:val="24"/>
            </w:rPr>
            <w:t>.</w:t>
          </w:r>
        </w:p>
        <w:p w14:paraId="6560FBE9" w14:textId="77777777" w:rsidR="00F30BA9" w:rsidRPr="00F9246B" w:rsidRDefault="00F30BA9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I dati relativi agli eventi sono di natura fondamentale per consentirne di sovrapporne altri; infatti, vengono richiesti la data, l’ora d’inizio e l’ora della fine. Inoltre, gli eventi vengono identificati univocamente attraverso un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id</w:t>
          </w:r>
          <w:r w:rsidRPr="00F9246B">
            <w:rPr>
              <w:rFonts w:ascii="Centaur" w:hAnsi="Centaur" w:cs="Calibri"/>
              <w:sz w:val="24"/>
              <w:szCs w:val="24"/>
              <w:u w:val="single"/>
            </w:rPr>
            <w:t xml:space="preserve"> relativa alla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sala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scelta per l’evento (che non può essere più modificato). Per ogni evento vogliamo sapere quanti visitatori partecipano all’evento. </w:t>
          </w:r>
        </w:p>
        <w:p w14:paraId="54AD12BA" w14:textId="77777777" w:rsidR="00F30BA9" w:rsidRPr="00F9246B" w:rsidRDefault="00F30BA9" w:rsidP="00F30BA9">
          <w:pPr>
            <w:pStyle w:val="Nessunaspaziatura"/>
            <w:rPr>
              <w:rFonts w:ascii="Centaur" w:hAnsi="Centaur" w:cs="Calibri"/>
              <w:b/>
              <w:bCs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Di tutti i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visitatori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vogliamo sapere il nome e il cognome e il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</w:rPr>
            <w:t xml:space="preserve">codice della prenotazione. </w:t>
          </w:r>
        </w:p>
        <w:p w14:paraId="0EB457CB" w14:textId="77777777" w:rsidR="00F30BA9" w:rsidRPr="00F9246B" w:rsidRDefault="00F30BA9" w:rsidP="00F30BA9">
          <w:pPr>
            <w:pStyle w:val="Nessunaspaziatura"/>
            <w:rPr>
              <w:rFonts w:ascii="Centaur" w:hAnsi="Centaur" w:cs="Calibri"/>
              <w:sz w:val="24"/>
              <w:szCs w:val="24"/>
            </w:rPr>
          </w:pPr>
          <w:r w:rsidRPr="00F9246B">
            <w:rPr>
              <w:rFonts w:ascii="Centaur" w:hAnsi="Centaur" w:cs="Calibri"/>
              <w:sz w:val="24"/>
              <w:szCs w:val="24"/>
            </w:rPr>
            <w:t xml:space="preserve">Oltre alla parte della gestione degli eventi, si vuole considerare anche coloro che lavorano all’interno del museo. Per i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  <w:u w:val="single"/>
            </w:rPr>
            <w:t>dipendenti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che ancora lavorano presso il museo si considerano i seguenti dati, lo stipendio, il nome e il cognome e </w:t>
          </w:r>
          <w:r w:rsidRPr="00F9246B">
            <w:rPr>
              <w:rFonts w:ascii="Centaur" w:hAnsi="Centaur" w:cs="Calibri"/>
              <w:b/>
              <w:bCs/>
              <w:sz w:val="24"/>
              <w:szCs w:val="24"/>
            </w:rPr>
            <w:t>id</w:t>
          </w:r>
          <w:r w:rsidRPr="00F9246B">
            <w:rPr>
              <w:rFonts w:ascii="Centaur" w:hAnsi="Centaur" w:cs="Calibri"/>
              <w:sz w:val="24"/>
              <w:szCs w:val="24"/>
            </w:rPr>
            <w:t xml:space="preserve"> per riconoscerli.</w:t>
          </w:r>
        </w:p>
        <w:p w14:paraId="5206DB8C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5ADD5A76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68E06A13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6621F09E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34AD14A4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1313C3FF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1D5F1DD3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7CFAA9CA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2CEC4B65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487D0EE2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17AEAED2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6DAF65C6" w14:textId="77777777" w:rsidR="00F9246B" w:rsidRDefault="00F9246B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</w:p>
        <w:p w14:paraId="26F5AD0B" w14:textId="23757FAA" w:rsidR="00A22FBD" w:rsidRPr="00230537" w:rsidRDefault="00BA658D" w:rsidP="00F30BA9">
          <w:pPr>
            <w:pStyle w:val="Nessunaspaziatura"/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</w:pPr>
          <w:r w:rsidRPr="00230537"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  <w:t>GLOSSARIO DEI TERMINI</w:t>
          </w:r>
          <w:r w:rsidR="00A22FBD" w:rsidRPr="00230537">
            <w:rPr>
              <w:rFonts w:ascii="Centaur" w:hAnsi="Centaur" w:cs="Calibri"/>
              <w:b/>
              <w:bCs/>
              <w:color w:val="FF0000"/>
              <w:sz w:val="32"/>
              <w:szCs w:val="32"/>
            </w:rPr>
            <w:t>:</w:t>
          </w:r>
        </w:p>
        <w:p w14:paraId="383B5BF1" w14:textId="77777777" w:rsidR="00BA658D" w:rsidRDefault="00BA658D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37A344F2" w14:textId="3994D181" w:rsidR="00A22FBD" w:rsidRDefault="00A22FBD" w:rsidP="00F30BA9">
          <w:pPr>
            <w:pStyle w:val="Nessunaspaziatura"/>
            <w:rPr>
              <w:rFonts w:ascii="Centaur" w:hAnsi="Centaur" w:cs="Calibri"/>
              <w:color w:val="FF0000"/>
              <w:sz w:val="32"/>
              <w:szCs w:val="32"/>
            </w:rPr>
          </w:pPr>
          <w:r>
            <w:rPr>
              <w:rFonts w:ascii="Centaur" w:hAnsi="Centaur" w:cs="Calibri"/>
              <w:sz w:val="32"/>
              <w:szCs w:val="32"/>
            </w:rPr>
            <w:t xml:space="preserve">Termini evidenziati in rosso rappresentano </w:t>
          </w:r>
          <w:r w:rsidRPr="00F41996">
            <w:rPr>
              <w:rFonts w:ascii="Centaur" w:hAnsi="Centaur" w:cs="Calibri"/>
              <w:sz w:val="32"/>
              <w:szCs w:val="32"/>
            </w:rPr>
            <w:t>l’entità.</w:t>
          </w:r>
        </w:p>
        <w:p w14:paraId="2C8AF72E" w14:textId="77777777" w:rsidR="00BA658D" w:rsidRDefault="00BA658D" w:rsidP="00F30BA9">
          <w:pPr>
            <w:pStyle w:val="Nessunaspaziatura"/>
            <w:rPr>
              <w:rFonts w:ascii="Centaur" w:hAnsi="Centaur" w:cs="Calibri"/>
              <w:color w:val="FF0000"/>
              <w:sz w:val="32"/>
              <w:szCs w:val="32"/>
            </w:rPr>
          </w:pPr>
        </w:p>
        <w:tbl>
          <w:tblPr>
            <w:tblStyle w:val="tabellareport"/>
            <w:tblW w:w="0" w:type="auto"/>
            <w:tblLook w:val="04A0" w:firstRow="1" w:lastRow="0" w:firstColumn="1" w:lastColumn="0" w:noHBand="0" w:noVBand="1"/>
          </w:tblPr>
          <w:tblGrid>
            <w:gridCol w:w="1542"/>
            <w:gridCol w:w="2253"/>
            <w:gridCol w:w="2478"/>
            <w:gridCol w:w="2465"/>
          </w:tblGrid>
          <w:tr w:rsidR="00BA658D" w14:paraId="768C1097" w14:textId="77777777" w:rsidTr="00D3179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5A54A5A3" w14:textId="7D8EC888" w:rsidR="00A22FBD" w:rsidRDefault="00A22FBD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NOME</w:t>
                </w:r>
              </w:p>
            </w:tc>
            <w:tc>
              <w:tcPr>
                <w:tcW w:w="2253" w:type="dxa"/>
              </w:tcPr>
              <w:p w14:paraId="7C633CD9" w14:textId="38542D2E" w:rsidR="00A22FBD" w:rsidRDefault="00A22FBD" w:rsidP="00F30BA9">
                <w:pPr>
                  <w:pStyle w:val="Nessunaspaziatura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DESCRIZIONE</w:t>
                </w:r>
              </w:p>
            </w:tc>
            <w:tc>
              <w:tcPr>
                <w:tcW w:w="2478" w:type="dxa"/>
              </w:tcPr>
              <w:p w14:paraId="06223A7C" w14:textId="7E187C96" w:rsidR="00A22FBD" w:rsidRDefault="00A22FBD" w:rsidP="00F30BA9">
                <w:pPr>
                  <w:pStyle w:val="Nessunaspaziatura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CHIAVE</w:t>
                </w:r>
              </w:p>
            </w:tc>
            <w:tc>
              <w:tcPr>
                <w:tcW w:w="2465" w:type="dxa"/>
              </w:tcPr>
              <w:p w14:paraId="6A2A5F04" w14:textId="2E392927" w:rsidR="00A22FBD" w:rsidRDefault="00A22FBD" w:rsidP="00F30BA9">
                <w:pPr>
                  <w:pStyle w:val="Nessunaspaziatura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ATTRIBUTO</w:t>
                </w:r>
              </w:p>
            </w:tc>
          </w:tr>
          <w:tr w:rsidR="00BA658D" w14:paraId="0D9082B2" w14:textId="77777777" w:rsidTr="00D3179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76655F86" w14:textId="27454D83" w:rsidR="00A22FBD" w:rsidRDefault="00A22FBD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Musei </w:t>
                </w:r>
              </w:p>
            </w:tc>
            <w:tc>
              <w:tcPr>
                <w:tcW w:w="2253" w:type="dxa"/>
              </w:tcPr>
              <w:p w14:paraId="2A0E7C76" w14:textId="72F9FE57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Museo luogo che organizza eventi di natura culturale </w:t>
                </w:r>
              </w:p>
            </w:tc>
            <w:tc>
              <w:tcPr>
                <w:tcW w:w="2478" w:type="dxa"/>
              </w:tcPr>
              <w:p w14:paraId="08C97A2F" w14:textId="079EB42C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p_iva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 (</w:t>
                </w: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465" w:type="dxa"/>
              </w:tcPr>
              <w:p w14:paraId="1FB5304F" w14:textId="157390C0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Telefono</w:t>
                </w:r>
              </w:p>
              <w:p w14:paraId="6DD385C7" w14:textId="34C47C9F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E-mail</w:t>
                </w:r>
              </w:p>
              <w:p w14:paraId="34612335" w14:textId="218A9F46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Indirizzo </w:t>
                </w:r>
              </w:p>
            </w:tc>
          </w:tr>
          <w:tr w:rsidR="00BA658D" w14:paraId="4176865E" w14:textId="77777777" w:rsidTr="00D3179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7BF2A35A" w14:textId="7E4D5D08" w:rsidR="00A22FBD" w:rsidRDefault="00A22FBD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Eventi</w:t>
                </w:r>
              </w:p>
            </w:tc>
            <w:tc>
              <w:tcPr>
                <w:tcW w:w="2253" w:type="dxa"/>
              </w:tcPr>
              <w:p w14:paraId="2671B8D8" w14:textId="3DD2DFA7" w:rsidR="00A22FBD" w:rsidRDefault="00145435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Evento culturale</w:t>
                </w:r>
                <w:r w:rsidR="00BA658D">
                  <w:rPr>
                    <w:rFonts w:ascii="Centaur" w:hAnsi="Centaur" w:cs="Calibri"/>
                    <w:sz w:val="32"/>
                    <w:szCs w:val="32"/>
                  </w:rPr>
                  <w:t xml:space="preserve"> organizzato dal museo</w:t>
                </w:r>
              </w:p>
            </w:tc>
            <w:tc>
              <w:tcPr>
                <w:tcW w:w="2478" w:type="dxa"/>
              </w:tcPr>
              <w:p w14:paraId="07B61DA7" w14:textId="77777777" w:rsidR="00A22FB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idSala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(</w:t>
                </w: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73CD07C3" w14:textId="19069520" w:rsidR="000A434B" w:rsidRDefault="000A434B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data (</w:t>
                </w: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465" w:type="dxa"/>
              </w:tcPr>
              <w:p w14:paraId="698A381B" w14:textId="268BD3CB" w:rsidR="00A22FB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Data</w:t>
                </w:r>
              </w:p>
              <w:p w14:paraId="2651A027" w14:textId="24DEF0D7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oraInizio</w:t>
                </w:r>
                <w:proofErr w:type="spellEnd"/>
              </w:p>
              <w:p w14:paraId="43D543A8" w14:textId="371DF04F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oraFine</w:t>
                </w:r>
                <w:proofErr w:type="spellEnd"/>
              </w:p>
              <w:p w14:paraId="1BAFC71E" w14:textId="58EF7EB9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</w:tc>
          </w:tr>
          <w:tr w:rsidR="00BA658D" w14:paraId="71964D8A" w14:textId="77777777" w:rsidTr="00D3179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7B0D8E06" w14:textId="1BC221D4" w:rsidR="00A22FBD" w:rsidRDefault="00A22FBD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Visitatori</w:t>
                </w:r>
              </w:p>
            </w:tc>
            <w:tc>
              <w:tcPr>
                <w:tcW w:w="2253" w:type="dxa"/>
              </w:tcPr>
              <w:p w14:paraId="520E8021" w14:textId="56789A86" w:rsidR="00A22FBD" w:rsidRDefault="00413ED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Persone interessate all’evento culturale</w:t>
                </w:r>
              </w:p>
            </w:tc>
            <w:tc>
              <w:tcPr>
                <w:tcW w:w="2478" w:type="dxa"/>
              </w:tcPr>
              <w:p w14:paraId="17885A56" w14:textId="77777777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codicePrenotazione</w:t>
                </w:r>
                <w:proofErr w:type="spellEnd"/>
              </w:p>
              <w:p w14:paraId="4068D067" w14:textId="09DA51FF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(</w:t>
                </w: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115646E3" w14:textId="77777777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</w:tc>
            <w:tc>
              <w:tcPr>
                <w:tcW w:w="2465" w:type="dxa"/>
              </w:tcPr>
              <w:p w14:paraId="02F1A6ED" w14:textId="77777777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E-mail</w:t>
                </w:r>
              </w:p>
              <w:p w14:paraId="00A538D8" w14:textId="70242F34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Data</w:t>
                </w:r>
              </w:p>
              <w:p w14:paraId="74F32870" w14:textId="77777777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Nome </w:t>
                </w:r>
              </w:p>
              <w:p w14:paraId="35EA1E39" w14:textId="25E0FF03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Cognome</w:t>
                </w:r>
              </w:p>
            </w:tc>
          </w:tr>
          <w:tr w:rsidR="00BA658D" w14:paraId="71F8DD59" w14:textId="77777777" w:rsidTr="00D3179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2E29A95C" w14:textId="06B89930" w:rsidR="00A22FBD" w:rsidRDefault="00A22FBD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Dipendenti</w:t>
                </w:r>
              </w:p>
            </w:tc>
            <w:tc>
              <w:tcPr>
                <w:tcW w:w="2253" w:type="dxa"/>
              </w:tcPr>
              <w:p w14:paraId="0F52FC93" w14:textId="79FEE3B8" w:rsidR="00A22FBD" w:rsidRDefault="009639B3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Dipendenti del museo </w:t>
                </w:r>
              </w:p>
            </w:tc>
            <w:tc>
              <w:tcPr>
                <w:tcW w:w="2478" w:type="dxa"/>
              </w:tcPr>
              <w:p w14:paraId="5BD401D4" w14:textId="027123D5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idDipendenti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 (</w:t>
                </w: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7DB0582F" w14:textId="77777777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</w:tc>
            <w:tc>
              <w:tcPr>
                <w:tcW w:w="2465" w:type="dxa"/>
              </w:tcPr>
              <w:p w14:paraId="63E18566" w14:textId="1D2A775A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Stipendio</w:t>
                </w:r>
              </w:p>
              <w:p w14:paraId="1DBC47F8" w14:textId="61F750FD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Nome</w:t>
                </w:r>
              </w:p>
              <w:p w14:paraId="7133F988" w14:textId="38B01408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Cognome</w:t>
                </w:r>
              </w:p>
            </w:tc>
          </w:tr>
          <w:tr w:rsidR="00A22FBD" w14:paraId="30A63FCF" w14:textId="77777777" w:rsidTr="00D3179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2DF308F4" w14:textId="3080641D" w:rsidR="00A22FBD" w:rsidRDefault="00A22FBD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Opere </w:t>
                </w:r>
              </w:p>
            </w:tc>
            <w:tc>
              <w:tcPr>
                <w:tcW w:w="2253" w:type="dxa"/>
              </w:tcPr>
              <w:p w14:paraId="5FAB3C14" w14:textId="2F5A1CBA" w:rsidR="00A22FBD" w:rsidRDefault="009639B3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Opere d’arti esposte all’interno del museo</w:t>
                </w:r>
              </w:p>
            </w:tc>
            <w:tc>
              <w:tcPr>
                <w:tcW w:w="2478" w:type="dxa"/>
              </w:tcPr>
              <w:p w14:paraId="4CE7F774" w14:textId="3D2953CC" w:rsidR="00BA658D" w:rsidRDefault="00BA658D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codOpere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 (</w:t>
                </w: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472CA807" w14:textId="77777777" w:rsidR="00A22FBD" w:rsidRDefault="00A22FB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</w:tc>
            <w:tc>
              <w:tcPr>
                <w:tcW w:w="2465" w:type="dxa"/>
              </w:tcPr>
              <w:p w14:paraId="1BF76BFB" w14:textId="7202E661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Autore</w:t>
                </w:r>
              </w:p>
              <w:p w14:paraId="3EF166F1" w14:textId="77777777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Anno</w:t>
                </w:r>
              </w:p>
              <w:p w14:paraId="1736E971" w14:textId="1ABC0947" w:rsidR="00BA658D" w:rsidRDefault="00BA658D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Titolo</w:t>
                </w:r>
              </w:p>
            </w:tc>
          </w:tr>
          <w:tr w:rsidR="00646CEB" w14:paraId="65CC4C35" w14:textId="77777777" w:rsidTr="00D31799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542" w:type="dxa"/>
              </w:tcPr>
              <w:p w14:paraId="008F8C96" w14:textId="77777777" w:rsidR="00646CEB" w:rsidRDefault="00D53837" w:rsidP="00D53837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Contratti</w:t>
                </w:r>
              </w:p>
              <w:p w14:paraId="111F6518" w14:textId="77777777" w:rsidR="00D53837" w:rsidRDefault="00D53837" w:rsidP="00D53837">
                <w:pPr>
                  <w:pStyle w:val="Nessunaspaziatura"/>
                  <w:jc w:val="center"/>
                  <w:rPr>
                    <w:rFonts w:ascii="Centaur" w:hAnsi="Centaur" w:cs="Calibri"/>
                    <w:sz w:val="32"/>
                    <w:szCs w:val="32"/>
                  </w:rPr>
                </w:pPr>
              </w:p>
              <w:p w14:paraId="632E10EC" w14:textId="77777777" w:rsidR="00D53837" w:rsidRDefault="00D53837" w:rsidP="00D53837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</w:p>
              <w:p w14:paraId="02F7231C" w14:textId="68FE9FF9" w:rsidR="00D53837" w:rsidRDefault="00D53837" w:rsidP="00D53837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</w:p>
            </w:tc>
            <w:tc>
              <w:tcPr>
                <w:tcW w:w="2253" w:type="dxa"/>
              </w:tcPr>
              <w:p w14:paraId="5E0A8E43" w14:textId="10397D6A" w:rsidR="00646CEB" w:rsidRDefault="00D060D2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Oggetto che crea un legame tra dipendente e datore di lavoro</w:t>
                </w:r>
              </w:p>
            </w:tc>
            <w:tc>
              <w:tcPr>
                <w:tcW w:w="2478" w:type="dxa"/>
              </w:tcPr>
              <w:p w14:paraId="560076CF" w14:textId="398BBEBF" w:rsidR="00646CEB" w:rsidRDefault="00D060D2" w:rsidP="00BA658D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numeroCont</w:t>
                </w:r>
                <w:r w:rsidR="00FA6088">
                  <w:rPr>
                    <w:rFonts w:ascii="Centaur" w:hAnsi="Centaur" w:cs="Calibri"/>
                    <w:sz w:val="32"/>
                    <w:szCs w:val="32"/>
                  </w:rPr>
                  <w:t>ratto</w:t>
                </w:r>
                <w:proofErr w:type="spellEnd"/>
                <w:r w:rsidR="00FA6088">
                  <w:rPr>
                    <w:rFonts w:ascii="Centaur" w:hAnsi="Centaur" w:cs="Calibri"/>
                    <w:sz w:val="32"/>
                    <w:szCs w:val="32"/>
                  </w:rPr>
                  <w:t xml:space="preserve"> (</w:t>
                </w:r>
                <w:proofErr w:type="spellStart"/>
                <w:r w:rsidR="00FA6088">
                  <w:rPr>
                    <w:rFonts w:ascii="Centaur" w:hAnsi="Centaur" w:cs="Calibri"/>
                    <w:sz w:val="32"/>
                    <w:szCs w:val="32"/>
                  </w:rPr>
                  <w:t>pk</w:t>
                </w:r>
                <w:proofErr w:type="spellEnd"/>
                <w:r w:rsidR="00FA6088"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465" w:type="dxa"/>
              </w:tcPr>
              <w:p w14:paraId="3C4E027A" w14:textId="77777777" w:rsidR="00FA6088" w:rsidRDefault="00FA6088" w:rsidP="00FA6088">
                <w:pPr>
                  <w:pStyle w:val="Nessunaspaziatura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dataInizioContratt</w:t>
                </w:r>
                <w:r w:rsidR="00D31799">
                  <w:rPr>
                    <w:rFonts w:ascii="Centaur" w:hAnsi="Centaur" w:cs="Calibri"/>
                    <w:sz w:val="32"/>
                    <w:szCs w:val="32"/>
                  </w:rPr>
                  <w:t>i</w:t>
                </w:r>
                <w:proofErr w:type="spellEnd"/>
              </w:p>
              <w:p w14:paraId="530CA7F8" w14:textId="77777777" w:rsidR="00D31799" w:rsidRDefault="00D31799" w:rsidP="00FA6088">
                <w:pPr>
                  <w:pStyle w:val="Nessunaspaziatura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dataFineContratto</w:t>
                </w:r>
                <w:proofErr w:type="spellEnd"/>
              </w:p>
              <w:p w14:paraId="6ADAC534" w14:textId="0A8B3C2E" w:rsidR="00D31799" w:rsidRDefault="00D31799" w:rsidP="00FA6088">
                <w:pPr>
                  <w:pStyle w:val="Nessunaspaziatura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proofErr w:type="spellStart"/>
                <w:r>
                  <w:rPr>
                    <w:rFonts w:ascii="Centaur" w:hAnsi="Centaur" w:cs="Calibri"/>
                    <w:sz w:val="32"/>
                    <w:szCs w:val="32"/>
                  </w:rPr>
                  <w:t>statoContratto</w:t>
                </w:r>
                <w:proofErr w:type="spellEnd"/>
              </w:p>
            </w:tc>
          </w:tr>
        </w:tbl>
        <w:p w14:paraId="484FC095" w14:textId="77777777" w:rsidR="00A22FBD" w:rsidRDefault="00A22FBD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3E93FD75" w14:textId="77777777" w:rsidR="006D0C9E" w:rsidRDefault="006D0C9E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1EDDFE51" w14:textId="77777777" w:rsidR="006D0C9E" w:rsidRDefault="006D0C9E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461C17F8" w14:textId="77777777" w:rsidR="006D0C9E" w:rsidRDefault="006D0C9E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5ABA09CA" w14:textId="77777777" w:rsidR="006D0C9E" w:rsidRDefault="006D0C9E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26DC8318" w14:textId="77777777" w:rsidR="006D0C9E" w:rsidRDefault="006D0C9E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3E562B22" w14:textId="7D8F3B4B" w:rsidR="00A22FBD" w:rsidRDefault="00A22FBD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  <w:r>
            <w:rPr>
              <w:rFonts w:ascii="Centaur" w:hAnsi="Centaur" w:cs="Calibri"/>
              <w:sz w:val="32"/>
              <w:szCs w:val="32"/>
            </w:rPr>
            <w:t xml:space="preserve">Termini evidenziati in verde rappresentano </w:t>
          </w:r>
          <w:r w:rsidR="00F41996">
            <w:rPr>
              <w:rFonts w:ascii="Centaur" w:hAnsi="Centaur" w:cs="Calibri"/>
              <w:sz w:val="32"/>
              <w:szCs w:val="32"/>
            </w:rPr>
            <w:t>le relazioni:</w:t>
          </w:r>
        </w:p>
        <w:p w14:paraId="496E1E0C" w14:textId="77777777" w:rsidR="00D21AF8" w:rsidRDefault="00D21AF8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tbl>
          <w:tblPr>
            <w:tblStyle w:val="tabellareport"/>
            <w:tblW w:w="0" w:type="auto"/>
            <w:tblLook w:val="04A0" w:firstRow="1" w:lastRow="0" w:firstColumn="1" w:lastColumn="0" w:noHBand="0" w:noVBand="1"/>
          </w:tblPr>
          <w:tblGrid>
            <w:gridCol w:w="2248"/>
            <w:gridCol w:w="2263"/>
            <w:gridCol w:w="1604"/>
            <w:gridCol w:w="2538"/>
          </w:tblGrid>
          <w:tr w:rsidR="00D21AF8" w14:paraId="45E4AE69" w14:textId="3299D06B" w:rsidTr="009A01BD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48" w:type="dxa"/>
              </w:tcPr>
              <w:p w14:paraId="27C72C7C" w14:textId="6FAC3CF8" w:rsidR="00D21AF8" w:rsidRPr="00A8231E" w:rsidRDefault="00D21AF8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 w:rsidRPr="00A8231E">
                  <w:rPr>
                    <w:rFonts w:ascii="Centaur" w:hAnsi="Centaur" w:cs="Calibri"/>
                    <w:sz w:val="32"/>
                    <w:szCs w:val="32"/>
                  </w:rPr>
                  <w:t>NOME</w:t>
                </w:r>
              </w:p>
            </w:tc>
            <w:tc>
              <w:tcPr>
                <w:tcW w:w="2263" w:type="dxa"/>
              </w:tcPr>
              <w:p w14:paraId="1F025B9A" w14:textId="403A8A21" w:rsidR="00D21AF8" w:rsidRDefault="00D21AF8" w:rsidP="00F30BA9">
                <w:pPr>
                  <w:pStyle w:val="Nessunaspaziatura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DESCRIZIONE</w:t>
                </w:r>
              </w:p>
            </w:tc>
            <w:tc>
              <w:tcPr>
                <w:tcW w:w="1604" w:type="dxa"/>
              </w:tcPr>
              <w:p w14:paraId="3880F285" w14:textId="4221508E" w:rsidR="00D21AF8" w:rsidRDefault="00D21AF8" w:rsidP="00F30BA9">
                <w:pPr>
                  <w:pStyle w:val="Nessunaspaziatura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ENTITA’</w:t>
                </w:r>
              </w:p>
            </w:tc>
            <w:tc>
              <w:tcPr>
                <w:tcW w:w="2538" w:type="dxa"/>
              </w:tcPr>
              <w:p w14:paraId="51DD7615" w14:textId="2CB52F31" w:rsidR="00D21AF8" w:rsidRDefault="00D21AF8" w:rsidP="00F30BA9">
                <w:pPr>
                  <w:pStyle w:val="Nessunaspaziatura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ATTRIBUTO</w:t>
                </w:r>
              </w:p>
            </w:tc>
          </w:tr>
          <w:tr w:rsidR="00D21AF8" w14:paraId="0150A8C7" w14:textId="198AC248" w:rsidTr="009A01B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48" w:type="dxa"/>
              </w:tcPr>
              <w:p w14:paraId="7103C0AB" w14:textId="7C63E0ED" w:rsidR="00D21AF8" w:rsidRDefault="009D6F79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Stipulano</w:t>
                </w:r>
              </w:p>
            </w:tc>
            <w:tc>
              <w:tcPr>
                <w:tcW w:w="2263" w:type="dxa"/>
              </w:tcPr>
              <w:p w14:paraId="380347BF" w14:textId="40A2CDAD" w:rsidR="00D21AF8" w:rsidRDefault="00B21018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Contratt</w:t>
                </w:r>
                <w:r w:rsidR="009D6F79">
                  <w:rPr>
                    <w:rFonts w:ascii="Centaur" w:hAnsi="Centaur" w:cs="Calibri"/>
                    <w:sz w:val="32"/>
                    <w:szCs w:val="32"/>
                  </w:rPr>
                  <w:t>o stipulato</w:t>
                </w: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 tra dipendente e museo </w:t>
                </w:r>
              </w:p>
            </w:tc>
            <w:tc>
              <w:tcPr>
                <w:tcW w:w="1604" w:type="dxa"/>
              </w:tcPr>
              <w:p w14:paraId="5A2C27F0" w14:textId="306744F3" w:rsidR="00D21AF8" w:rsidRDefault="00C95B8F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Museo </w:t>
                </w:r>
                <w:r w:rsidR="00DC7151">
                  <w:rPr>
                    <w:rFonts w:ascii="Centaur" w:hAnsi="Centaur" w:cs="Calibri"/>
                    <w:sz w:val="32"/>
                    <w:szCs w:val="32"/>
                  </w:rPr>
                  <w:t>(</w:t>
                </w:r>
                <w:proofErr w:type="gramStart"/>
                <w:r w:rsidR="00B23186">
                  <w:rPr>
                    <w:rFonts w:ascii="Centaur" w:hAnsi="Centaur" w:cs="Calibri"/>
                    <w:sz w:val="32"/>
                    <w:szCs w:val="32"/>
                  </w:rPr>
                  <w:t>0</w:t>
                </w:r>
                <w:r w:rsidR="00DC7151">
                  <w:rPr>
                    <w:rFonts w:ascii="Centaur" w:hAnsi="Centaur" w:cs="Calibri"/>
                    <w:sz w:val="32"/>
                    <w:szCs w:val="32"/>
                  </w:rPr>
                  <w:t>,N</w:t>
                </w:r>
                <w:proofErr w:type="gramEnd"/>
                <w:r w:rsidR="00DC7151"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6FC5EA7B" w14:textId="77777777" w:rsidR="00DC7151" w:rsidRDefault="00DC7151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Dipendenti (</w:t>
                </w:r>
                <w:proofErr w:type="gramStart"/>
                <w:r w:rsidR="006D0C9E">
                  <w:rPr>
                    <w:rFonts w:ascii="Centaur" w:hAnsi="Centaur" w:cs="Calibri"/>
                    <w:sz w:val="32"/>
                    <w:szCs w:val="32"/>
                  </w:rPr>
                  <w:t>1,N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69AC00AC" w14:textId="77777777" w:rsidR="002E5BF0" w:rsidRDefault="002E5BF0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Contratto</w:t>
                </w:r>
              </w:p>
              <w:p w14:paraId="70E44C51" w14:textId="014102A2" w:rsidR="002E5BF0" w:rsidRDefault="002E5BF0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(</w:t>
                </w:r>
                <w:proofErr w:type="gramStart"/>
                <w:r>
                  <w:rPr>
                    <w:rFonts w:ascii="Centaur" w:hAnsi="Centaur" w:cs="Calibri"/>
                    <w:sz w:val="32"/>
                    <w:szCs w:val="32"/>
                  </w:rPr>
                  <w:t>0,N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538" w:type="dxa"/>
              </w:tcPr>
              <w:p w14:paraId="7B4C0AE3" w14:textId="1EE3E811" w:rsidR="00D21AF8" w:rsidRDefault="009D6F79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X</w:t>
                </w:r>
              </w:p>
            </w:tc>
          </w:tr>
          <w:tr w:rsidR="00D21AF8" w14:paraId="7D94FBBF" w14:textId="4EB957EA" w:rsidTr="009A01B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48" w:type="dxa"/>
              </w:tcPr>
              <w:p w14:paraId="6CEB7F7B" w14:textId="23EA746C" w:rsidR="00D21AF8" w:rsidRDefault="00D21AF8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Fornisce</w:t>
                </w:r>
              </w:p>
            </w:tc>
            <w:tc>
              <w:tcPr>
                <w:tcW w:w="2263" w:type="dxa"/>
              </w:tcPr>
              <w:p w14:paraId="218671BE" w14:textId="6E3A9F8A" w:rsidR="00D21AF8" w:rsidRDefault="00D400F4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Fornimento di materiale </w:t>
                </w:r>
                <w:r w:rsidR="00B812E7">
                  <w:rPr>
                    <w:rFonts w:ascii="Centaur" w:hAnsi="Centaur" w:cs="Calibri"/>
                    <w:sz w:val="32"/>
                    <w:szCs w:val="32"/>
                  </w:rPr>
                  <w:t>al museo</w:t>
                </w:r>
              </w:p>
            </w:tc>
            <w:tc>
              <w:tcPr>
                <w:tcW w:w="1604" w:type="dxa"/>
              </w:tcPr>
              <w:p w14:paraId="75D047FF" w14:textId="77777777" w:rsidR="00D21AF8" w:rsidRDefault="00D95353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Dipendenti (</w:t>
                </w:r>
                <w:proofErr w:type="gramStart"/>
                <w:r w:rsidR="000642EF">
                  <w:rPr>
                    <w:rFonts w:ascii="Centaur" w:hAnsi="Centaur" w:cs="Calibri"/>
                    <w:sz w:val="32"/>
                    <w:szCs w:val="32"/>
                  </w:rPr>
                  <w:t>1,N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3DC65AC5" w14:textId="4A4EAC55" w:rsidR="000642EF" w:rsidRDefault="000642EF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Opere (</w:t>
                </w:r>
                <w:proofErr w:type="gramStart"/>
                <w:r w:rsidR="00DA5C6E">
                  <w:rPr>
                    <w:rFonts w:ascii="Centaur" w:hAnsi="Centaur" w:cs="Calibri"/>
                    <w:sz w:val="32"/>
                    <w:szCs w:val="32"/>
                  </w:rPr>
                  <w:t>1</w:t>
                </w:r>
                <w:r>
                  <w:rPr>
                    <w:rFonts w:ascii="Centaur" w:hAnsi="Centaur" w:cs="Calibri"/>
                    <w:sz w:val="32"/>
                    <w:szCs w:val="32"/>
                  </w:rPr>
                  <w:t>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538" w:type="dxa"/>
              </w:tcPr>
              <w:p w14:paraId="4F8DD778" w14:textId="77777777" w:rsidR="00C2425A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  <w:p w14:paraId="376E8360" w14:textId="7449D56E" w:rsidR="00D21AF8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X</w:t>
                </w:r>
              </w:p>
            </w:tc>
          </w:tr>
          <w:tr w:rsidR="00D21AF8" w14:paraId="34BBA4DB" w14:textId="54EC0A25" w:rsidTr="009A01B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48" w:type="dxa"/>
              </w:tcPr>
              <w:p w14:paraId="578AD9D4" w14:textId="3368B85A" w:rsidR="00D21AF8" w:rsidRDefault="00D21AF8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Esposti</w:t>
                </w:r>
              </w:p>
            </w:tc>
            <w:tc>
              <w:tcPr>
                <w:tcW w:w="2263" w:type="dxa"/>
              </w:tcPr>
              <w:p w14:paraId="04D37535" w14:textId="214820A0" w:rsidR="00D21AF8" w:rsidRDefault="00B812E7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Esposizione delle opere d’arti</w:t>
                </w:r>
              </w:p>
            </w:tc>
            <w:tc>
              <w:tcPr>
                <w:tcW w:w="1604" w:type="dxa"/>
              </w:tcPr>
              <w:p w14:paraId="50CFA515" w14:textId="77777777" w:rsidR="00D21AF8" w:rsidRDefault="00770507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Opere </w:t>
                </w:r>
              </w:p>
              <w:p w14:paraId="5FA5B82B" w14:textId="09D4E331" w:rsidR="00770507" w:rsidRDefault="00770507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(</w:t>
                </w:r>
                <w:proofErr w:type="gramStart"/>
                <w:r w:rsidR="00A457AF">
                  <w:rPr>
                    <w:rFonts w:ascii="Centaur" w:hAnsi="Centaur" w:cs="Calibri"/>
                    <w:sz w:val="32"/>
                    <w:szCs w:val="32"/>
                  </w:rPr>
                  <w:t>0</w:t>
                </w:r>
                <w:r>
                  <w:rPr>
                    <w:rFonts w:ascii="Centaur" w:hAnsi="Centaur" w:cs="Calibri"/>
                    <w:sz w:val="32"/>
                    <w:szCs w:val="32"/>
                  </w:rPr>
                  <w:t>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29C4C63A" w14:textId="517A4DCE" w:rsidR="00A457AF" w:rsidRDefault="00A457AF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Eventi</w:t>
                </w:r>
              </w:p>
              <w:p w14:paraId="3F4427E7" w14:textId="5957D3BD" w:rsidR="00770507" w:rsidRDefault="00A457AF" w:rsidP="00A457AF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(</w:t>
                </w:r>
                <w:proofErr w:type="gramStart"/>
                <w:r>
                  <w:rPr>
                    <w:rFonts w:ascii="Centaur" w:hAnsi="Centaur" w:cs="Calibri"/>
                    <w:sz w:val="32"/>
                    <w:szCs w:val="32"/>
                  </w:rPr>
                  <w:t>0,N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538" w:type="dxa"/>
              </w:tcPr>
              <w:p w14:paraId="7D8F0F45" w14:textId="77777777" w:rsidR="00C2425A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  <w:p w14:paraId="7E4E20AD" w14:textId="1291C714" w:rsidR="00D21AF8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X</w:t>
                </w:r>
              </w:p>
            </w:tc>
          </w:tr>
          <w:tr w:rsidR="00D21AF8" w14:paraId="4ED7CB69" w14:textId="01CCB49E" w:rsidTr="009A01B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48" w:type="dxa"/>
              </w:tcPr>
              <w:p w14:paraId="1DB03A88" w14:textId="16C0C97E" w:rsidR="00D21AF8" w:rsidRDefault="00D21AF8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Organizza</w:t>
                </w:r>
              </w:p>
            </w:tc>
            <w:tc>
              <w:tcPr>
                <w:tcW w:w="2263" w:type="dxa"/>
              </w:tcPr>
              <w:p w14:paraId="0CC22623" w14:textId="73866BAB" w:rsidR="00D21AF8" w:rsidRDefault="00B812E7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Organizzazione </w:t>
                </w:r>
                <w:r w:rsidR="00CF512D">
                  <w:rPr>
                    <w:rFonts w:ascii="Centaur" w:hAnsi="Centaur" w:cs="Calibri"/>
                    <w:sz w:val="32"/>
                    <w:szCs w:val="32"/>
                  </w:rPr>
                  <w:t xml:space="preserve">dell’evento </w:t>
                </w:r>
              </w:p>
            </w:tc>
            <w:tc>
              <w:tcPr>
                <w:tcW w:w="1604" w:type="dxa"/>
              </w:tcPr>
              <w:p w14:paraId="586A12B0" w14:textId="7B5ADFA1" w:rsidR="00D21AF8" w:rsidRDefault="000B3180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Musei (</w:t>
                </w:r>
                <w:proofErr w:type="gramStart"/>
                <w:r w:rsidR="00F46AD0">
                  <w:rPr>
                    <w:rFonts w:ascii="Centaur" w:hAnsi="Centaur" w:cs="Calibri"/>
                    <w:sz w:val="32"/>
                    <w:szCs w:val="32"/>
                  </w:rPr>
                  <w:t>1</w:t>
                </w:r>
                <w:r>
                  <w:rPr>
                    <w:rFonts w:ascii="Centaur" w:hAnsi="Centaur" w:cs="Calibri"/>
                    <w:sz w:val="32"/>
                    <w:szCs w:val="32"/>
                  </w:rPr>
                  <w:t>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0F3DBF12" w14:textId="4A4F26D8" w:rsidR="000B3180" w:rsidRDefault="000B3180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Eventi (</w:t>
                </w:r>
                <w:proofErr w:type="gramStart"/>
                <w:r w:rsidR="00F46AD0">
                  <w:rPr>
                    <w:rFonts w:ascii="Centaur" w:hAnsi="Centaur" w:cs="Calibri"/>
                    <w:sz w:val="32"/>
                    <w:szCs w:val="32"/>
                  </w:rPr>
                  <w:t>1</w:t>
                </w:r>
                <w:r>
                  <w:rPr>
                    <w:rFonts w:ascii="Centaur" w:hAnsi="Centaur" w:cs="Calibri"/>
                    <w:sz w:val="32"/>
                    <w:szCs w:val="32"/>
                  </w:rPr>
                  <w:t>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538" w:type="dxa"/>
              </w:tcPr>
              <w:p w14:paraId="35F1A69E" w14:textId="77777777" w:rsidR="00C2425A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  <w:p w14:paraId="2539D476" w14:textId="448B7AC5" w:rsidR="00D21AF8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X</w:t>
                </w:r>
              </w:p>
            </w:tc>
          </w:tr>
          <w:tr w:rsidR="00D21AF8" w14:paraId="26FAF2C6" w14:textId="2830B673" w:rsidTr="009A01B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48" w:type="dxa"/>
              </w:tcPr>
              <w:p w14:paraId="47A36BFD" w14:textId="7DB35287" w:rsidR="00D21AF8" w:rsidRDefault="00D21AF8" w:rsidP="00F30BA9">
                <w:pPr>
                  <w:pStyle w:val="Nessunaspaziatura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 xml:space="preserve">Partecipano </w:t>
                </w:r>
              </w:p>
            </w:tc>
            <w:tc>
              <w:tcPr>
                <w:tcW w:w="2263" w:type="dxa"/>
              </w:tcPr>
              <w:p w14:paraId="63729184" w14:textId="521B819A" w:rsidR="00D21AF8" w:rsidRDefault="00B812E7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Persone che partecipano all’evento organizzato</w:t>
                </w:r>
              </w:p>
            </w:tc>
            <w:tc>
              <w:tcPr>
                <w:tcW w:w="1604" w:type="dxa"/>
              </w:tcPr>
              <w:p w14:paraId="485EBD51" w14:textId="52D3E68F" w:rsidR="00D21AF8" w:rsidRDefault="001523C5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Eventi (</w:t>
                </w:r>
                <w:proofErr w:type="gramStart"/>
                <w:r w:rsidR="004524AF">
                  <w:rPr>
                    <w:rFonts w:ascii="Centaur" w:hAnsi="Centaur" w:cs="Calibri"/>
                    <w:sz w:val="32"/>
                    <w:szCs w:val="32"/>
                  </w:rPr>
                  <w:t>1</w:t>
                </w:r>
                <w:r w:rsidR="000B3180">
                  <w:rPr>
                    <w:rFonts w:ascii="Centaur" w:hAnsi="Centaur" w:cs="Calibri"/>
                    <w:sz w:val="32"/>
                    <w:szCs w:val="32"/>
                  </w:rPr>
                  <w:t>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  <w:p w14:paraId="3D454F2B" w14:textId="168BB607" w:rsidR="000B3180" w:rsidRDefault="000B3180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Visitatori (</w:t>
                </w:r>
                <w:proofErr w:type="gramStart"/>
                <w:r>
                  <w:rPr>
                    <w:rFonts w:ascii="Centaur" w:hAnsi="Centaur" w:cs="Calibri"/>
                    <w:sz w:val="32"/>
                    <w:szCs w:val="32"/>
                  </w:rPr>
                  <w:t>0,N</w:t>
                </w:r>
                <w:proofErr w:type="gramEnd"/>
                <w:r>
                  <w:rPr>
                    <w:rFonts w:ascii="Centaur" w:hAnsi="Centaur" w:cs="Calibri"/>
                    <w:sz w:val="32"/>
                    <w:szCs w:val="32"/>
                  </w:rPr>
                  <w:t>)</w:t>
                </w:r>
              </w:p>
            </w:tc>
            <w:tc>
              <w:tcPr>
                <w:tcW w:w="2538" w:type="dxa"/>
              </w:tcPr>
              <w:p w14:paraId="538F891A" w14:textId="77777777" w:rsidR="00C2425A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</w:p>
              <w:p w14:paraId="6FD422C1" w14:textId="304EA152" w:rsidR="00D21AF8" w:rsidRDefault="00C2425A" w:rsidP="00F30BA9">
                <w:pPr>
                  <w:pStyle w:val="Nessunaspaziatura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aur" w:hAnsi="Centaur" w:cs="Calibri"/>
                    <w:sz w:val="32"/>
                    <w:szCs w:val="32"/>
                  </w:rPr>
                </w:pPr>
                <w:r>
                  <w:rPr>
                    <w:rFonts w:ascii="Centaur" w:hAnsi="Centaur" w:cs="Calibri"/>
                    <w:sz w:val="32"/>
                    <w:szCs w:val="32"/>
                  </w:rPr>
                  <w:t>X</w:t>
                </w:r>
              </w:p>
            </w:tc>
          </w:tr>
        </w:tbl>
        <w:p w14:paraId="3270AE30" w14:textId="77777777" w:rsidR="002466BC" w:rsidRDefault="002466BC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70A2E825" w14:textId="77777777" w:rsidR="00A22FBD" w:rsidRDefault="00A22FBD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5A72D990" w14:textId="77777777" w:rsidR="00A22FBD" w:rsidRPr="00F30BA9" w:rsidRDefault="00A22FBD" w:rsidP="00F30BA9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33EC461F" w14:textId="77777777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740FD74D" w14:textId="77777777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410743A7" w14:textId="77777777" w:rsidR="004F60B1" w:rsidRDefault="004F60B1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0066FB3B" w14:textId="77777777" w:rsidR="004F60B1" w:rsidRDefault="004F60B1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2E555CF1" w14:textId="77777777" w:rsidR="00F9246B" w:rsidRDefault="00F9246B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47396AC3" w14:textId="77777777" w:rsidR="00F9246B" w:rsidRDefault="00F9246B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4F2087F0" w14:textId="00C1A252" w:rsidR="00270B5C" w:rsidRDefault="002F6C2B" w:rsidP="00A161FA">
          <w:pPr>
            <w:pStyle w:val="Nessunaspaziatura"/>
            <w:rPr>
              <w:rFonts w:ascii="Centaur" w:hAnsi="Centaur" w:cs="Calibri"/>
              <w:b/>
              <w:bCs/>
              <w:sz w:val="32"/>
              <w:szCs w:val="32"/>
            </w:rPr>
          </w:pPr>
          <w:r>
            <w:rPr>
              <w:rFonts w:ascii="Centaur" w:hAnsi="Centaur" w:cs="Calibri"/>
              <w:noProof/>
              <w:sz w:val="32"/>
              <w:szCs w:val="32"/>
            </w:rPr>
            <w:drawing>
              <wp:anchor distT="0" distB="0" distL="114300" distR="114300" simplePos="0" relativeHeight="251679744" behindDoc="0" locked="0" layoutInCell="1" allowOverlap="1" wp14:anchorId="77668623" wp14:editId="2D475E9D">
                <wp:simplePos x="0" y="0"/>
                <wp:positionH relativeFrom="column">
                  <wp:posOffset>-978535</wp:posOffset>
                </wp:positionH>
                <wp:positionV relativeFrom="paragraph">
                  <wp:posOffset>237490</wp:posOffset>
                </wp:positionV>
                <wp:extent cx="7537450" cy="4235450"/>
                <wp:effectExtent l="0" t="0" r="6350" b="0"/>
                <wp:wrapNone/>
                <wp:docPr id="1730261480" name="Immagine 11" descr="Immagine che contiene schizzo, diagramma, disegn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261480" name="Immagine 11" descr="Immagine che contiene schizzo, diagramma, disegno&#10;&#10;Descrizione generata automaticamente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7450" cy="423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70B5C">
            <w:rPr>
              <w:rFonts w:ascii="Centaur" w:hAnsi="Centaur" w:cs="Calibri"/>
              <w:sz w:val="32"/>
              <w:szCs w:val="32"/>
            </w:rPr>
            <w:t>Qu</w:t>
          </w:r>
          <w:r w:rsidR="00E22A71">
            <w:rPr>
              <w:rFonts w:ascii="Centaur" w:hAnsi="Centaur" w:cs="Calibri"/>
              <w:sz w:val="32"/>
              <w:szCs w:val="32"/>
            </w:rPr>
            <w:t>i</w:t>
          </w:r>
          <w:r w:rsidR="00270B5C">
            <w:rPr>
              <w:rFonts w:ascii="Centaur" w:hAnsi="Centaur" w:cs="Calibri"/>
              <w:sz w:val="32"/>
              <w:szCs w:val="32"/>
            </w:rPr>
            <w:t xml:space="preserve"> sotto è stato riportato la prima bozza dello </w:t>
          </w:r>
          <w:r w:rsidR="00270B5C" w:rsidRPr="007727F8">
            <w:rPr>
              <w:rFonts w:ascii="Centaur" w:hAnsi="Centaur" w:cs="Calibri"/>
              <w:b/>
              <w:bCs/>
              <w:sz w:val="32"/>
              <w:szCs w:val="32"/>
            </w:rPr>
            <w:t>schema</w:t>
          </w:r>
          <w:r w:rsidR="00E22A71" w:rsidRPr="007727F8">
            <w:rPr>
              <w:rFonts w:ascii="Centaur" w:hAnsi="Centaur" w:cs="Calibri"/>
              <w:b/>
              <w:bCs/>
              <w:sz w:val="32"/>
              <w:szCs w:val="32"/>
            </w:rPr>
            <w:t xml:space="preserve"> ER iniziale</w:t>
          </w:r>
          <w:r w:rsidR="00270B5C" w:rsidRPr="007727F8">
            <w:rPr>
              <w:rFonts w:ascii="Centaur" w:hAnsi="Centaur" w:cs="Calibri"/>
              <w:b/>
              <w:bCs/>
              <w:sz w:val="32"/>
              <w:szCs w:val="32"/>
            </w:rPr>
            <w:t>:</w:t>
          </w:r>
        </w:p>
        <w:p w14:paraId="71BD3711" w14:textId="3DBF00B7" w:rsidR="002F6C2B" w:rsidRDefault="002F6C2B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51027A20" w14:textId="7EBBA5BB" w:rsidR="00D40A0D" w:rsidRDefault="00D40A0D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24521099" w14:textId="02CD9954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5077A0D2" w14:textId="7B3877B8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6DCBA900" w14:textId="65B986BC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052C85A0" w14:textId="16602E32" w:rsidR="001540DE" w:rsidRDefault="001540DE" w:rsidP="00A161FA">
          <w:pPr>
            <w:pStyle w:val="Nessunaspaziatura"/>
            <w:rPr>
              <w:rFonts w:ascii="Centaur" w:hAnsi="Centaur" w:cs="Calibri"/>
              <w:sz w:val="32"/>
              <w:szCs w:val="32"/>
            </w:rPr>
          </w:pPr>
        </w:p>
        <w:p w14:paraId="02D02B6C" w14:textId="290C4BD7" w:rsidR="00923607" w:rsidRDefault="00923607" w:rsidP="00A161FA">
          <w:pPr>
            <w:pStyle w:val="Nessunaspaziatura"/>
            <w:rPr>
              <w:rFonts w:ascii="Calibri" w:hAnsi="Calibri" w:cs="Calibri"/>
              <w:sz w:val="32"/>
              <w:szCs w:val="32"/>
            </w:rPr>
          </w:pPr>
        </w:p>
        <w:p w14:paraId="25FA4D0B" w14:textId="7A0FF729" w:rsidR="00A11DB7" w:rsidRDefault="00775853" w:rsidP="009632EE">
          <w:pPr>
            <w:pStyle w:val="Nessunaspaziatura"/>
            <w:rPr>
              <w:rFonts w:ascii="Calibri" w:hAnsi="Calibri" w:cs="Calibri"/>
              <w:sz w:val="32"/>
              <w:szCs w:val="32"/>
            </w:rPr>
          </w:pPr>
        </w:p>
      </w:sdtContent>
    </w:sdt>
    <w:p w14:paraId="3AB1AFD1" w14:textId="5CD534B6" w:rsidR="00BF6F0A" w:rsidRDefault="00BF6F0A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5D9513A4" w14:textId="3582F8F5" w:rsidR="00BF6F0A" w:rsidRDefault="00BF6F0A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3DB3EA7F" w14:textId="37352DF7" w:rsidR="00BF6F0A" w:rsidRDefault="00BF6F0A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1F3E0950" w14:textId="7C652F90" w:rsidR="00D760C4" w:rsidRDefault="00D760C4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0D937B5C" w14:textId="77777777" w:rsidR="003E0B80" w:rsidRDefault="003E0B80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62E3021F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167A354C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6FB99C63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3868D990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2A117C21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070EE895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4DE97EB9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0DAA8209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227B0151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45E7E3F8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58B2D44F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76874862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39CFFD5C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195542D2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1F677DAB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7A6D90F1" w14:textId="7777777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66FB2CA5" w14:textId="77777777" w:rsidR="0025472E" w:rsidRDefault="0025472E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6C19D3DE" w14:textId="77777777" w:rsidR="00F9246B" w:rsidRDefault="00F9246B" w:rsidP="009632EE">
      <w:pPr>
        <w:pStyle w:val="Nessunaspaziatura"/>
        <w:rPr>
          <w:rFonts w:ascii="Centaur" w:hAnsi="Centaur" w:cs="Calibri"/>
          <w:sz w:val="32"/>
          <w:szCs w:val="32"/>
        </w:rPr>
      </w:pPr>
    </w:p>
    <w:p w14:paraId="7272D678" w14:textId="3B169333" w:rsidR="002349F4" w:rsidRPr="00230537" w:rsidRDefault="00D76BDF" w:rsidP="009632EE">
      <w:pPr>
        <w:pStyle w:val="Nessunaspaziatura"/>
        <w:rPr>
          <w:rFonts w:ascii="Centaur" w:hAnsi="Centaur" w:cs="Calibri"/>
          <w:b/>
          <w:bCs/>
          <w:color w:val="FF0000"/>
          <w:sz w:val="32"/>
          <w:szCs w:val="32"/>
        </w:rPr>
      </w:pPr>
      <w:r w:rsidRPr="00230537">
        <w:rPr>
          <w:rFonts w:ascii="Centaur" w:hAnsi="Centaur" w:cs="Calibri"/>
          <w:b/>
          <w:bCs/>
          <w:color w:val="FF0000"/>
          <w:sz w:val="32"/>
          <w:szCs w:val="32"/>
        </w:rPr>
        <w:t>PROGETTAZIONE LOGICA:</w:t>
      </w:r>
    </w:p>
    <w:p w14:paraId="042FF0DF" w14:textId="160B1EC5" w:rsidR="00952B48" w:rsidRDefault="00952B48" w:rsidP="009632EE">
      <w:pPr>
        <w:pStyle w:val="Nessunaspaziatura"/>
        <w:rPr>
          <w:rFonts w:ascii="Centaur" w:hAnsi="Centaur" w:cs="Calibri"/>
          <w:sz w:val="32"/>
          <w:szCs w:val="32"/>
        </w:rPr>
      </w:pPr>
    </w:p>
    <w:p w14:paraId="28CD85C2" w14:textId="1E3C23A3" w:rsidR="00A913EB" w:rsidRPr="007727F8" w:rsidRDefault="00572266" w:rsidP="009632EE">
      <w:pPr>
        <w:pStyle w:val="Nessunaspaziatura"/>
        <w:rPr>
          <w:rFonts w:ascii="Centaur" w:hAnsi="Centaur" w:cs="Calibri"/>
          <w:b/>
          <w:bCs/>
          <w:sz w:val="32"/>
          <w:szCs w:val="32"/>
        </w:rPr>
      </w:pPr>
      <w:r w:rsidRPr="007727F8">
        <w:rPr>
          <w:rFonts w:ascii="Centaur" w:hAnsi="Centaur" w:cs="Calibri"/>
          <w:b/>
          <w:bCs/>
          <w:sz w:val="32"/>
          <w:szCs w:val="32"/>
        </w:rPr>
        <w:t xml:space="preserve">Traduzione </w:t>
      </w:r>
      <w:r w:rsidR="00A913EB" w:rsidRPr="007727F8">
        <w:rPr>
          <w:rFonts w:ascii="Centaur" w:hAnsi="Centaur" w:cs="Calibri"/>
          <w:b/>
          <w:bCs/>
          <w:sz w:val="32"/>
          <w:szCs w:val="32"/>
        </w:rPr>
        <w:t>dello schema: eliminazione delle gerarchie.</w:t>
      </w:r>
    </w:p>
    <w:p w14:paraId="3206DCCE" w14:textId="6D437648" w:rsidR="00A913EB" w:rsidRDefault="00A913EB" w:rsidP="009632EE">
      <w:pPr>
        <w:pStyle w:val="Nessunaspaziatura"/>
        <w:rPr>
          <w:rFonts w:ascii="Centaur" w:hAnsi="Centaur" w:cs="Calibri"/>
          <w:sz w:val="32"/>
          <w:szCs w:val="32"/>
        </w:rPr>
      </w:pPr>
    </w:p>
    <w:p w14:paraId="3A7FCA31" w14:textId="597F6E44" w:rsidR="00A913EB" w:rsidRPr="00A32AA3" w:rsidRDefault="00A913EB" w:rsidP="009632EE">
      <w:pPr>
        <w:pStyle w:val="Nessunaspaziatura"/>
        <w:rPr>
          <w:rFonts w:ascii="Centaur" w:hAnsi="Centaur" w:cs="Calibri"/>
          <w:sz w:val="24"/>
          <w:szCs w:val="24"/>
        </w:rPr>
      </w:pPr>
      <w:r w:rsidRPr="00A32AA3">
        <w:rPr>
          <w:rFonts w:ascii="Centaur" w:hAnsi="Centaur" w:cs="Calibri"/>
          <w:sz w:val="24"/>
          <w:szCs w:val="24"/>
        </w:rPr>
        <w:t xml:space="preserve">Prima </w:t>
      </w:r>
      <w:proofErr w:type="gramStart"/>
      <w:r w:rsidR="0027749D" w:rsidRPr="00A32AA3">
        <w:rPr>
          <w:rFonts w:ascii="Centaur" w:hAnsi="Centaur" w:cs="Calibri"/>
          <w:sz w:val="24"/>
          <w:szCs w:val="24"/>
        </w:rPr>
        <w:t xml:space="preserve">generalizzazione:  </w:t>
      </w:r>
      <w:r w:rsidR="004F77AD" w:rsidRPr="00A32AA3">
        <w:rPr>
          <w:rFonts w:ascii="Centaur" w:hAnsi="Centaur" w:cs="Calibri"/>
          <w:sz w:val="24"/>
          <w:szCs w:val="24"/>
        </w:rPr>
        <w:t xml:space="preserve"> </w:t>
      </w:r>
      <w:proofErr w:type="gramEnd"/>
      <w:r w:rsidR="004F77AD" w:rsidRPr="00A32AA3">
        <w:rPr>
          <w:rFonts w:ascii="Centaur" w:hAnsi="Centaur" w:cs="Calibri"/>
          <w:sz w:val="24"/>
          <w:szCs w:val="24"/>
        </w:rPr>
        <w:t xml:space="preserve">                                   </w:t>
      </w:r>
      <w:r w:rsidR="00A32AA3">
        <w:rPr>
          <w:rFonts w:ascii="Centaur" w:hAnsi="Centaur" w:cs="Calibri"/>
          <w:sz w:val="24"/>
          <w:szCs w:val="24"/>
        </w:rPr>
        <w:t xml:space="preserve">                   </w:t>
      </w:r>
      <w:r w:rsidR="004F77AD" w:rsidRPr="00A32AA3">
        <w:rPr>
          <w:rFonts w:ascii="Centaur" w:hAnsi="Centaur" w:cs="Calibri"/>
          <w:sz w:val="24"/>
          <w:szCs w:val="24"/>
        </w:rPr>
        <w:t>Traduzione:</w:t>
      </w:r>
    </w:p>
    <w:p w14:paraId="4838F28F" w14:textId="23F846F8" w:rsidR="000F4A48" w:rsidRPr="00D76BDF" w:rsidRDefault="0028757D" w:rsidP="009632EE">
      <w:pPr>
        <w:pStyle w:val="Nessunaspaziatura"/>
        <w:rPr>
          <w:rFonts w:ascii="Centaur" w:hAnsi="Centaur" w:cs="Calibri"/>
          <w:sz w:val="32"/>
          <w:szCs w:val="32"/>
        </w:rPr>
      </w:pPr>
      <w:r>
        <w:rPr>
          <w:rFonts w:ascii="Centaur" w:hAnsi="Centaur" w:cs="Calibri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B29F297" wp14:editId="553F111D">
            <wp:simplePos x="0" y="0"/>
            <wp:positionH relativeFrom="column">
              <wp:posOffset>3556635</wp:posOffset>
            </wp:positionH>
            <wp:positionV relativeFrom="paragraph">
              <wp:posOffset>110144</wp:posOffset>
            </wp:positionV>
            <wp:extent cx="2770909" cy="1519164"/>
            <wp:effectExtent l="0" t="0" r="0" b="5080"/>
            <wp:wrapNone/>
            <wp:docPr id="53841616" name="Immagine 3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616" name="Immagine 3" descr="Immagine che contiene testo, diagramma, schermata, linea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151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FB6">
        <w:rPr>
          <w:rFonts w:ascii="Centaur" w:hAnsi="Centaur" w:cs="Calibri"/>
          <w:noProof/>
          <w:sz w:val="32"/>
          <w:szCs w:val="32"/>
        </w:rPr>
        <w:drawing>
          <wp:inline distT="0" distB="0" distL="0" distR="0" wp14:anchorId="114E5E46" wp14:editId="7218463C">
            <wp:extent cx="3078255" cy="1765646"/>
            <wp:effectExtent l="0" t="0" r="8255" b="6350"/>
            <wp:docPr id="711190581" name="Immagine 1" descr="Immagine che contiene diagramma, schizzo, linea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90581" name="Immagine 1" descr="Immagine che contiene diagramma, schizzo, linea, Disegno tecnico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6296" cy="17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266">
        <w:rPr>
          <w:rFonts w:ascii="Centaur" w:hAnsi="Centaur" w:cs="Calibri"/>
          <w:sz w:val="32"/>
          <w:szCs w:val="32"/>
        </w:rPr>
        <w:t xml:space="preserve"> </w:t>
      </w:r>
    </w:p>
    <w:p w14:paraId="6497D4A8" w14:textId="41E9BDA7" w:rsidR="00270B5C" w:rsidRDefault="00270B5C" w:rsidP="009632EE">
      <w:pPr>
        <w:pStyle w:val="Nessunaspaziatura"/>
        <w:rPr>
          <w:rFonts w:ascii="Calibri" w:hAnsi="Calibri" w:cs="Calibri"/>
          <w:sz w:val="32"/>
          <w:szCs w:val="32"/>
        </w:rPr>
      </w:pPr>
    </w:p>
    <w:p w14:paraId="7CFBF37A" w14:textId="360C3F66" w:rsidR="006505F4" w:rsidRPr="00A32AA3" w:rsidRDefault="004F77AD" w:rsidP="009632EE">
      <w:pPr>
        <w:pStyle w:val="Nessunaspaziatura"/>
        <w:rPr>
          <w:rFonts w:ascii="Centaur" w:hAnsi="Centaur" w:cs="Calibri"/>
          <w:sz w:val="24"/>
          <w:szCs w:val="24"/>
        </w:rPr>
      </w:pPr>
      <w:r w:rsidRPr="00A32AA3">
        <w:rPr>
          <w:rFonts w:ascii="Centaur" w:hAnsi="Centaur" w:cs="Calibri"/>
          <w:sz w:val="24"/>
          <w:szCs w:val="24"/>
        </w:rPr>
        <w:t xml:space="preserve">Seconda </w:t>
      </w:r>
      <w:proofErr w:type="gramStart"/>
      <w:r w:rsidR="0027749D" w:rsidRPr="00A32AA3">
        <w:rPr>
          <w:rFonts w:ascii="Centaur" w:hAnsi="Centaur" w:cs="Calibri"/>
          <w:sz w:val="24"/>
          <w:szCs w:val="24"/>
        </w:rPr>
        <w:t xml:space="preserve">generalizzazione:  </w:t>
      </w:r>
      <w:r w:rsidR="00545452">
        <w:rPr>
          <w:rFonts w:ascii="Centaur" w:hAnsi="Centaur" w:cs="Calibri"/>
          <w:b/>
          <w:bCs/>
          <w:color w:val="FF0000"/>
          <w:sz w:val="24"/>
          <w:szCs w:val="24"/>
        </w:rPr>
        <w:t xml:space="preserve"> </w:t>
      </w:r>
      <w:proofErr w:type="gramEnd"/>
      <w:r w:rsidR="00545452">
        <w:rPr>
          <w:rFonts w:ascii="Centaur" w:hAnsi="Centaur" w:cs="Calibri"/>
          <w:b/>
          <w:bCs/>
          <w:color w:val="FF0000"/>
          <w:sz w:val="24"/>
          <w:szCs w:val="24"/>
        </w:rPr>
        <w:t xml:space="preserve">                                                   </w:t>
      </w:r>
      <w:r w:rsidR="001D5489" w:rsidRPr="00A32AA3">
        <w:rPr>
          <w:rFonts w:ascii="Centaur" w:hAnsi="Centaur" w:cs="Calibri"/>
          <w:sz w:val="24"/>
          <w:szCs w:val="24"/>
        </w:rPr>
        <w:t>Traduzione:</w:t>
      </w:r>
    </w:p>
    <w:p w14:paraId="553999B8" w14:textId="74E36D8C" w:rsidR="0054050F" w:rsidRDefault="000D6A16" w:rsidP="009632EE">
      <w:pPr>
        <w:pStyle w:val="Nessunaspaziatura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67A012CF" wp14:editId="33CDF6EE">
            <wp:simplePos x="1111250" y="4692650"/>
            <wp:positionH relativeFrom="column">
              <wp:align>left</wp:align>
            </wp:positionH>
            <wp:positionV relativeFrom="paragraph">
              <wp:align>top</wp:align>
            </wp:positionV>
            <wp:extent cx="2520609" cy="2235200"/>
            <wp:effectExtent l="0" t="0" r="0" b="0"/>
            <wp:wrapSquare wrapText="bothSides"/>
            <wp:docPr id="371645223" name="Immagine 12" descr="Immagine che contiene diagramma, testo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45223" name="Immagine 12" descr="Immagine che contiene diagramma, testo, Disegno tecnico, Piano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609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DFBB5" w14:textId="53EE9AE1" w:rsidR="00270B5C" w:rsidRDefault="0054050F" w:rsidP="0054050F">
      <w:pPr>
        <w:pStyle w:val="Nessunaspaziatura"/>
        <w:tabs>
          <w:tab w:val="left" w:pos="930"/>
        </w:tabs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071CAA3C" wp14:editId="03B88FD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255487" cy="1377950"/>
            <wp:effectExtent l="0" t="0" r="0" b="0"/>
            <wp:wrapNone/>
            <wp:docPr id="163271364" name="Immagine 13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364" name="Immagine 13" descr="Immagine che contiene testo, diagramma, schermata, linea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5487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br w:type="textWrapping" w:clear="all"/>
      </w:r>
    </w:p>
    <w:p w14:paraId="670A3DF5" w14:textId="382A8915" w:rsidR="00BD5CA4" w:rsidRDefault="00BD5CA4" w:rsidP="009632EE">
      <w:pPr>
        <w:pStyle w:val="Nessunaspaziatura"/>
        <w:rPr>
          <w:rFonts w:ascii="Centaur" w:hAnsi="Centaur" w:cs="Calibri"/>
          <w:sz w:val="32"/>
          <w:szCs w:val="32"/>
        </w:rPr>
      </w:pPr>
    </w:p>
    <w:p w14:paraId="0B74AC2D" w14:textId="11A26BF2" w:rsidR="00270B5C" w:rsidRPr="007727F8" w:rsidRDefault="009C5D54" w:rsidP="009632EE">
      <w:pPr>
        <w:pStyle w:val="Nessunaspaziatura"/>
        <w:rPr>
          <w:rFonts w:ascii="Centaur" w:hAnsi="Centaur" w:cs="Calibri"/>
          <w:b/>
          <w:bCs/>
          <w:sz w:val="32"/>
          <w:szCs w:val="32"/>
        </w:rPr>
      </w:pPr>
      <w:r w:rsidRPr="007727F8">
        <w:rPr>
          <w:rFonts w:ascii="Centaur" w:hAnsi="Centaur" w:cs="Calibri"/>
          <w:b/>
          <w:bCs/>
          <w:sz w:val="32"/>
          <w:szCs w:val="32"/>
        </w:rPr>
        <w:t>Traduzione de</w:t>
      </w:r>
      <w:r w:rsidR="00A6016B" w:rsidRPr="007727F8">
        <w:rPr>
          <w:rFonts w:ascii="Centaur" w:hAnsi="Centaur" w:cs="Calibri"/>
          <w:b/>
          <w:bCs/>
          <w:sz w:val="32"/>
          <w:szCs w:val="32"/>
        </w:rPr>
        <w:t>llo schema</w:t>
      </w:r>
      <w:r w:rsidR="00214F3F" w:rsidRPr="007727F8">
        <w:rPr>
          <w:rFonts w:ascii="Centaur" w:hAnsi="Centaur" w:cs="Calibri"/>
          <w:b/>
          <w:bCs/>
          <w:sz w:val="32"/>
          <w:szCs w:val="32"/>
        </w:rPr>
        <w:t>: eliminazione di attributi composti:</w:t>
      </w:r>
    </w:p>
    <w:p w14:paraId="2A0E1AF5" w14:textId="7C306B16" w:rsidR="00A32AA3" w:rsidRDefault="00A32AA3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64D77E65" w14:textId="4AA0D1C9" w:rsidR="007304E1" w:rsidRDefault="00A32AA3" w:rsidP="009632EE">
      <w:pPr>
        <w:pStyle w:val="Nessunaspaziatura"/>
        <w:rPr>
          <w:rFonts w:ascii="Centaur" w:hAnsi="Centaur" w:cs="Calibri"/>
          <w:sz w:val="24"/>
          <w:szCs w:val="24"/>
        </w:rPr>
      </w:pPr>
      <w:r w:rsidRPr="00A32AA3">
        <w:rPr>
          <w:rFonts w:ascii="Centaur" w:hAnsi="Centaur" w:cs="Calibri"/>
          <w:sz w:val="24"/>
          <w:szCs w:val="24"/>
        </w:rPr>
        <w:t>A</w:t>
      </w:r>
      <w:r w:rsidR="00733D88" w:rsidRPr="00A32AA3">
        <w:rPr>
          <w:rFonts w:ascii="Centaur" w:hAnsi="Centaur" w:cs="Calibri"/>
          <w:sz w:val="24"/>
          <w:szCs w:val="24"/>
        </w:rPr>
        <w:t xml:space="preserve">ttributo </w:t>
      </w:r>
      <w:r w:rsidRPr="00A32AA3">
        <w:rPr>
          <w:rFonts w:ascii="Centaur" w:hAnsi="Centaur" w:cs="Calibri"/>
          <w:sz w:val="24"/>
          <w:szCs w:val="24"/>
        </w:rPr>
        <w:t>composto nell’entità museo:</w:t>
      </w:r>
      <w:r w:rsidR="00A25158">
        <w:rPr>
          <w:rFonts w:ascii="Centaur" w:hAnsi="Centaur" w:cs="Calibri"/>
          <w:sz w:val="24"/>
          <w:szCs w:val="24"/>
        </w:rPr>
        <w:tab/>
      </w:r>
      <w:r w:rsidR="00A25158">
        <w:rPr>
          <w:rFonts w:ascii="Centaur" w:hAnsi="Centaur" w:cs="Calibri"/>
          <w:sz w:val="24"/>
          <w:szCs w:val="24"/>
        </w:rPr>
        <w:tab/>
      </w:r>
      <w:r w:rsidR="00A25158">
        <w:rPr>
          <w:rFonts w:ascii="Centaur" w:hAnsi="Centaur" w:cs="Calibri"/>
          <w:sz w:val="24"/>
          <w:szCs w:val="24"/>
        </w:rPr>
        <w:tab/>
        <w:t>Partiziona</w:t>
      </w:r>
      <w:r w:rsidR="00BD5CA4">
        <w:rPr>
          <w:rFonts w:ascii="Centaur" w:hAnsi="Centaur" w:cs="Calibri"/>
          <w:sz w:val="24"/>
          <w:szCs w:val="24"/>
        </w:rPr>
        <w:t>mento:</w:t>
      </w:r>
    </w:p>
    <w:p w14:paraId="2D89267C" w14:textId="18298FBC" w:rsidR="00A32AA3" w:rsidRDefault="00F67B73" w:rsidP="009632EE">
      <w:pPr>
        <w:pStyle w:val="Nessunaspaziatura"/>
        <w:rPr>
          <w:rFonts w:ascii="Centaur" w:hAnsi="Centaur" w:cs="Calibri"/>
          <w:sz w:val="24"/>
          <w:szCs w:val="24"/>
        </w:rPr>
      </w:pPr>
      <w:r>
        <w:rPr>
          <w:rFonts w:ascii="Centaur" w:hAnsi="Centaur" w:cs="Calibri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F6B48DF" wp14:editId="0C85688B">
            <wp:simplePos x="0" y="0"/>
            <wp:positionH relativeFrom="column">
              <wp:posOffset>3147695</wp:posOffset>
            </wp:positionH>
            <wp:positionV relativeFrom="paragraph">
              <wp:posOffset>40640</wp:posOffset>
            </wp:positionV>
            <wp:extent cx="2780030" cy="1432560"/>
            <wp:effectExtent l="0" t="0" r="1270" b="0"/>
            <wp:wrapNone/>
            <wp:docPr id="2047752600" name="Immagine 2" descr="Immagine che contiene testo, diagramma, linea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2600" name="Immagine 2" descr="Immagine che contiene testo, diagramma, linea, Rettangolo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aur" w:hAnsi="Centaur" w:cs="Calibri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29F5D3F" wp14:editId="59FB4995">
            <wp:simplePos x="0" y="0"/>
            <wp:positionH relativeFrom="margin">
              <wp:posOffset>-151765</wp:posOffset>
            </wp:positionH>
            <wp:positionV relativeFrom="paragraph">
              <wp:posOffset>55880</wp:posOffset>
            </wp:positionV>
            <wp:extent cx="2034540" cy="868680"/>
            <wp:effectExtent l="0" t="0" r="3810" b="7620"/>
            <wp:wrapNone/>
            <wp:docPr id="838823718" name="Immagine 7" descr="Immagine che contiene schizzo, testo, cerchi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3718" name="Immagine 7" descr="Immagine che contiene schizzo, testo, cerchio, Carattere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47B1C" w14:textId="6800D83B" w:rsidR="00A61B66" w:rsidRDefault="00A61B66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18A63A1D" w14:textId="65CCA684" w:rsidR="0025472E" w:rsidRDefault="0025472E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10EB5D9A" w14:textId="5F7FF168" w:rsidR="0025472E" w:rsidRDefault="0025472E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394BAC2E" w14:textId="77777777" w:rsidR="0025472E" w:rsidRDefault="0025472E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0AEB674C" w14:textId="77777777" w:rsidR="0025472E" w:rsidRDefault="0025472E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4055326B" w14:textId="77777777" w:rsidR="0025472E" w:rsidRDefault="0025472E" w:rsidP="009632EE">
      <w:pPr>
        <w:pStyle w:val="Nessunaspaziatura"/>
        <w:rPr>
          <w:rFonts w:ascii="Centaur" w:hAnsi="Centaur" w:cs="Calibri"/>
          <w:sz w:val="24"/>
          <w:szCs w:val="24"/>
        </w:rPr>
      </w:pPr>
    </w:p>
    <w:p w14:paraId="7E63840F" w14:textId="77777777" w:rsidR="002415E9" w:rsidRDefault="002415E9" w:rsidP="00D033BC">
      <w:pPr>
        <w:pStyle w:val="Nessunaspaziatura"/>
        <w:rPr>
          <w:rFonts w:ascii="Centaur" w:hAnsi="Centaur" w:cs="Calibri"/>
          <w:sz w:val="24"/>
          <w:szCs w:val="24"/>
        </w:rPr>
      </w:pPr>
    </w:p>
    <w:p w14:paraId="26422870" w14:textId="71950EBE" w:rsidR="0025472E" w:rsidRDefault="00F67B73" w:rsidP="00D033BC">
      <w:pPr>
        <w:pStyle w:val="Nessunaspaziatura"/>
        <w:rPr>
          <w:rFonts w:ascii="Centaur" w:hAnsi="Centaur" w:cs="Calibri"/>
          <w:sz w:val="24"/>
          <w:szCs w:val="24"/>
        </w:rPr>
      </w:pPr>
      <w:r>
        <w:rPr>
          <w:rFonts w:ascii="Centaur" w:hAnsi="Centaur" w:cs="Calibri"/>
          <w:sz w:val="24"/>
          <w:szCs w:val="24"/>
        </w:rPr>
        <w:t>In questa pagina</w:t>
      </w:r>
      <w:r w:rsidR="00D82113">
        <w:rPr>
          <w:rFonts w:ascii="Centaur" w:hAnsi="Centaur" w:cs="Calibri"/>
          <w:sz w:val="24"/>
          <w:szCs w:val="24"/>
        </w:rPr>
        <w:t xml:space="preserve"> </w:t>
      </w:r>
      <w:r w:rsidR="00BA2036">
        <w:rPr>
          <w:rFonts w:ascii="Centaur" w:hAnsi="Centaur" w:cs="Calibri"/>
          <w:sz w:val="24"/>
          <w:szCs w:val="24"/>
        </w:rPr>
        <w:t>viene riportato lo schema ER con le seguent</w:t>
      </w:r>
      <w:r w:rsidR="00A61B66">
        <w:rPr>
          <w:rFonts w:ascii="Centaur" w:hAnsi="Centaur" w:cs="Calibri"/>
          <w:sz w:val="24"/>
          <w:szCs w:val="24"/>
        </w:rPr>
        <w:t xml:space="preserve">i </w:t>
      </w:r>
      <w:r w:rsidR="006844CB">
        <w:rPr>
          <w:rFonts w:ascii="Centaur" w:hAnsi="Centaur" w:cs="Calibri"/>
          <w:sz w:val="24"/>
          <w:szCs w:val="24"/>
        </w:rPr>
        <w:t>semplificazioni</w:t>
      </w:r>
      <w:r w:rsidR="005738EF">
        <w:rPr>
          <w:rFonts w:ascii="Centaur" w:hAnsi="Centaur" w:cs="Calibri"/>
          <w:sz w:val="24"/>
          <w:szCs w:val="24"/>
        </w:rPr>
        <w:t xml:space="preserve"> delle generalizzazioni e dell’attributo composto. </w:t>
      </w:r>
      <w:r w:rsidR="009B465B">
        <w:rPr>
          <w:rFonts w:ascii="Centaur" w:hAnsi="Centaur" w:cs="Calibri"/>
          <w:sz w:val="24"/>
          <w:szCs w:val="24"/>
        </w:rPr>
        <w:t>Inoltre,</w:t>
      </w:r>
      <w:r w:rsidR="00F45948">
        <w:rPr>
          <w:rFonts w:ascii="Centaur" w:hAnsi="Centaur" w:cs="Calibri"/>
          <w:sz w:val="24"/>
          <w:szCs w:val="24"/>
        </w:rPr>
        <w:t xml:space="preserve"> </w:t>
      </w:r>
      <w:r w:rsidR="009B465B">
        <w:rPr>
          <w:rFonts w:ascii="Centaur" w:hAnsi="Centaur" w:cs="Calibri"/>
          <w:sz w:val="24"/>
          <w:szCs w:val="24"/>
        </w:rPr>
        <w:t xml:space="preserve">nelle pagine successive vengono riportati i passaggi della </w:t>
      </w:r>
      <w:r w:rsidR="0005414E">
        <w:rPr>
          <w:rFonts w:ascii="Centaur" w:hAnsi="Centaur" w:cs="Calibri"/>
          <w:sz w:val="24"/>
          <w:szCs w:val="24"/>
        </w:rPr>
        <w:t>traduzione</w:t>
      </w:r>
      <w:r w:rsidR="00E27C11">
        <w:rPr>
          <w:rFonts w:ascii="Centaur" w:hAnsi="Centaur" w:cs="Calibri"/>
          <w:sz w:val="24"/>
          <w:szCs w:val="24"/>
        </w:rPr>
        <w:t>.</w:t>
      </w:r>
    </w:p>
    <w:p w14:paraId="626306D3" w14:textId="77777777" w:rsidR="00F67B73" w:rsidRDefault="00F67B73" w:rsidP="00D033BC">
      <w:pPr>
        <w:pStyle w:val="Nessunaspaziatura"/>
        <w:rPr>
          <w:rFonts w:ascii="Centaur" w:hAnsi="Centaur" w:cs="Calibri"/>
          <w:sz w:val="24"/>
          <w:szCs w:val="24"/>
        </w:rPr>
      </w:pPr>
    </w:p>
    <w:p w14:paraId="6B3EEAAE" w14:textId="77777777" w:rsidR="00F67B73" w:rsidRDefault="00F67B73" w:rsidP="00D033BC">
      <w:pPr>
        <w:pStyle w:val="Nessunaspaziatura"/>
        <w:rPr>
          <w:rFonts w:ascii="Centaur" w:hAnsi="Centaur" w:cs="Calibri"/>
          <w:sz w:val="24"/>
          <w:szCs w:val="24"/>
        </w:rPr>
      </w:pPr>
    </w:p>
    <w:p w14:paraId="3A102DF3" w14:textId="5FBCD897" w:rsidR="003C6E71" w:rsidRPr="007727F8" w:rsidRDefault="00D033BC" w:rsidP="00D033BC">
      <w:pPr>
        <w:pStyle w:val="Nessunaspaziatura"/>
        <w:rPr>
          <w:rFonts w:ascii="Centaur" w:hAnsi="Centaur" w:cs="Calibri"/>
          <w:b/>
          <w:bCs/>
          <w:sz w:val="24"/>
          <w:szCs w:val="24"/>
        </w:rPr>
      </w:pPr>
      <w:r w:rsidRPr="007727F8">
        <w:rPr>
          <w:rFonts w:ascii="Centaur" w:hAnsi="Centaur" w:cs="Calibri"/>
          <w:b/>
          <w:bCs/>
          <w:sz w:val="24"/>
          <w:szCs w:val="24"/>
        </w:rPr>
        <w:t>Schema ER finale:</w:t>
      </w:r>
    </w:p>
    <w:p w14:paraId="0C210374" w14:textId="6328EB6C" w:rsidR="008C1044" w:rsidRDefault="002415E9" w:rsidP="00D033BC">
      <w:pPr>
        <w:pStyle w:val="Nessunaspaziatura"/>
        <w:rPr>
          <w:rFonts w:ascii="Centaur" w:hAnsi="Centaur" w:cs="Calibri"/>
          <w:sz w:val="24"/>
          <w:szCs w:val="24"/>
        </w:rPr>
      </w:pPr>
      <w:r>
        <w:rPr>
          <w:rFonts w:ascii="Centaur" w:hAnsi="Centaur" w:cs="Calibri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4CA57CD" wp14:editId="24BA87C2">
            <wp:simplePos x="0" y="0"/>
            <wp:positionH relativeFrom="margin">
              <wp:posOffset>-1105535</wp:posOffset>
            </wp:positionH>
            <wp:positionV relativeFrom="paragraph">
              <wp:posOffset>255270</wp:posOffset>
            </wp:positionV>
            <wp:extent cx="7505700" cy="4140200"/>
            <wp:effectExtent l="0" t="0" r="0" b="0"/>
            <wp:wrapNone/>
            <wp:docPr id="1596618240" name="Immagine 10" descr="Immagine che contiene diagramma, Piano, schizzo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8240" name="Immagine 10" descr="Immagine che contiene diagramma, Piano, schizzo, Disegno tecnico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CE6D8" w14:textId="24D888D4" w:rsidR="008C1044" w:rsidRDefault="008C1044" w:rsidP="00D033BC">
      <w:pPr>
        <w:pStyle w:val="Nessunaspaziatura"/>
        <w:rPr>
          <w:rFonts w:ascii="Centaur" w:hAnsi="Centaur" w:cs="Calibri"/>
          <w:sz w:val="24"/>
          <w:szCs w:val="24"/>
        </w:rPr>
      </w:pPr>
    </w:p>
    <w:p w14:paraId="750FC068" w14:textId="211CAAA4" w:rsidR="003C6E71" w:rsidRDefault="003C6E71" w:rsidP="00D033BC">
      <w:pPr>
        <w:pStyle w:val="Nessunaspaziatura"/>
        <w:rPr>
          <w:rFonts w:ascii="Centaur" w:hAnsi="Centaur" w:cs="Calibri"/>
          <w:sz w:val="24"/>
          <w:szCs w:val="24"/>
        </w:rPr>
      </w:pPr>
    </w:p>
    <w:p w14:paraId="7BD9416A" w14:textId="1BA9FBAD" w:rsidR="003C6E71" w:rsidRDefault="003C6E71" w:rsidP="00D033BC">
      <w:pPr>
        <w:pStyle w:val="Nessunaspaziatura"/>
        <w:rPr>
          <w:rFonts w:ascii="Centaur" w:hAnsi="Centaur" w:cs="Calibri"/>
          <w:sz w:val="24"/>
          <w:szCs w:val="24"/>
        </w:rPr>
      </w:pPr>
    </w:p>
    <w:p w14:paraId="1E6E9699" w14:textId="77777777" w:rsidR="00D033BC" w:rsidRPr="00D033BC" w:rsidRDefault="00D033BC" w:rsidP="00D033BC"/>
    <w:p w14:paraId="349AD292" w14:textId="77777777" w:rsidR="00D033BC" w:rsidRPr="00D033BC" w:rsidRDefault="00D033BC" w:rsidP="00D033BC"/>
    <w:p w14:paraId="65465153" w14:textId="77777777" w:rsidR="00D033BC" w:rsidRPr="00D033BC" w:rsidRDefault="00D033BC" w:rsidP="00D033BC"/>
    <w:p w14:paraId="1448DCC6" w14:textId="77777777" w:rsidR="00D033BC" w:rsidRPr="00D033BC" w:rsidRDefault="00D033BC" w:rsidP="00D033BC"/>
    <w:p w14:paraId="1DE875B7" w14:textId="77777777" w:rsidR="00D033BC" w:rsidRPr="00D033BC" w:rsidRDefault="00D033BC" w:rsidP="00D033BC"/>
    <w:p w14:paraId="5614FCB4" w14:textId="77777777" w:rsidR="00D033BC" w:rsidRPr="00D033BC" w:rsidRDefault="00D033BC" w:rsidP="00D033BC"/>
    <w:p w14:paraId="7D170D10" w14:textId="77777777" w:rsidR="00D033BC" w:rsidRPr="00D033BC" w:rsidRDefault="00D033BC" w:rsidP="00D033BC"/>
    <w:p w14:paraId="28B2203C" w14:textId="77777777" w:rsidR="00D033BC" w:rsidRPr="00D033BC" w:rsidRDefault="00D033BC" w:rsidP="00D033BC"/>
    <w:p w14:paraId="03011658" w14:textId="77777777" w:rsidR="00D033BC" w:rsidRPr="00D033BC" w:rsidRDefault="00D033BC" w:rsidP="00D033BC"/>
    <w:p w14:paraId="5C21FD2D" w14:textId="77777777" w:rsidR="00D033BC" w:rsidRPr="00D033BC" w:rsidRDefault="00D033BC" w:rsidP="00D033BC"/>
    <w:p w14:paraId="0DB063CA" w14:textId="77777777" w:rsidR="00D033BC" w:rsidRPr="00D033BC" w:rsidRDefault="00D033BC" w:rsidP="00D033BC"/>
    <w:p w14:paraId="32D7DDF2" w14:textId="77777777" w:rsidR="00D033BC" w:rsidRPr="00D033BC" w:rsidRDefault="00D033BC" w:rsidP="00D033BC"/>
    <w:p w14:paraId="70400AF3" w14:textId="77777777" w:rsidR="00D033BC" w:rsidRPr="00D033BC" w:rsidRDefault="00D033BC" w:rsidP="00D033BC"/>
    <w:p w14:paraId="30C38481" w14:textId="77777777" w:rsidR="00D033BC" w:rsidRPr="00D033BC" w:rsidRDefault="00D033BC" w:rsidP="00D033BC"/>
    <w:p w14:paraId="593BD53A" w14:textId="77777777" w:rsidR="00D033BC" w:rsidRPr="00D033BC" w:rsidRDefault="00D033BC" w:rsidP="00D033BC"/>
    <w:p w14:paraId="4E1E5FC5" w14:textId="77777777" w:rsidR="00D033BC" w:rsidRPr="00D033BC" w:rsidRDefault="00D033BC" w:rsidP="00D033BC"/>
    <w:p w14:paraId="67349A57" w14:textId="77777777" w:rsidR="00D033BC" w:rsidRPr="00D033BC" w:rsidRDefault="00D033BC" w:rsidP="00D033BC"/>
    <w:p w14:paraId="0FAF02A8" w14:textId="77777777" w:rsidR="00D033BC" w:rsidRPr="00D033BC" w:rsidRDefault="00D033BC" w:rsidP="00D033BC"/>
    <w:p w14:paraId="1CC29F58" w14:textId="77777777" w:rsidR="00D033BC" w:rsidRPr="00D033BC" w:rsidRDefault="00D033BC" w:rsidP="00D033BC"/>
    <w:p w14:paraId="34E1419D" w14:textId="77777777" w:rsidR="00D033BC" w:rsidRDefault="00D033BC" w:rsidP="00D033BC"/>
    <w:p w14:paraId="2FD73C87" w14:textId="77777777" w:rsidR="00D033BC" w:rsidRDefault="00D033BC" w:rsidP="00D033BC"/>
    <w:p w14:paraId="1B04C94F" w14:textId="77777777" w:rsidR="00D033BC" w:rsidRDefault="00D033BC" w:rsidP="00D033BC"/>
    <w:p w14:paraId="512CDA27" w14:textId="77777777" w:rsidR="00D033BC" w:rsidRDefault="00D033BC" w:rsidP="00D033BC"/>
    <w:p w14:paraId="36AC2F8E" w14:textId="77777777" w:rsidR="00D033BC" w:rsidRDefault="00D033BC" w:rsidP="00D033BC"/>
    <w:p w14:paraId="2225241A" w14:textId="77777777" w:rsidR="00D033BC" w:rsidRDefault="00D033BC" w:rsidP="00D033BC"/>
    <w:p w14:paraId="010B42CD" w14:textId="77777777" w:rsidR="00D033BC" w:rsidRDefault="00D033BC" w:rsidP="00D033BC"/>
    <w:p w14:paraId="4CE55BE1" w14:textId="77777777" w:rsidR="00D033BC" w:rsidRDefault="00D033BC" w:rsidP="00D033BC"/>
    <w:p w14:paraId="7E76A84B" w14:textId="11898839" w:rsidR="00D033BC" w:rsidRDefault="00A40CC4" w:rsidP="00D033BC">
      <w:r>
        <w:rPr>
          <w:noProof/>
        </w:rPr>
        <w:drawing>
          <wp:inline distT="0" distB="0" distL="0" distR="0" wp14:anchorId="643BB2EB" wp14:editId="480398B0">
            <wp:extent cx="3825240" cy="2595980"/>
            <wp:effectExtent l="76200" t="76200" r="137160" b="128270"/>
            <wp:docPr id="1700784436" name="Immagine 5" descr="Immagine che contiene diagramma, testo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4436" name="Immagine 5" descr="Immagine che contiene diagramma, testo, Disegno tecnico, Piano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6547" cy="26036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114121" w14:textId="7E563F63" w:rsidR="00732824" w:rsidRDefault="00DA6155" w:rsidP="00D033BC">
      <w:r>
        <w:t>Museo (</w:t>
      </w:r>
      <w:proofErr w:type="spellStart"/>
      <w:r w:rsidR="00AE24C7" w:rsidRPr="00606301">
        <w:rPr>
          <w:u w:val="single"/>
        </w:rPr>
        <w:t>p_iva</w:t>
      </w:r>
      <w:proofErr w:type="spellEnd"/>
      <w:r w:rsidR="00AE24C7">
        <w:t xml:space="preserve">, telefono, </w:t>
      </w:r>
      <w:r>
        <w:t>e-mail</w:t>
      </w:r>
      <w:r w:rsidR="00AE24C7">
        <w:t xml:space="preserve">, </w:t>
      </w:r>
      <w:proofErr w:type="spellStart"/>
      <w:r w:rsidR="00AE24C7">
        <w:t>cap</w:t>
      </w:r>
      <w:proofErr w:type="spellEnd"/>
      <w:r w:rsidR="00AE24C7">
        <w:t xml:space="preserve">, indirizzo, </w:t>
      </w:r>
      <w:proofErr w:type="spellStart"/>
      <w:r w:rsidR="00AE24C7">
        <w:t>n_civico</w:t>
      </w:r>
      <w:proofErr w:type="spellEnd"/>
      <w:r w:rsidR="00B56EFA">
        <w:t>)</w:t>
      </w:r>
      <w:r w:rsidR="00E60219">
        <w:t>.</w:t>
      </w:r>
    </w:p>
    <w:p w14:paraId="050F0957" w14:textId="21C629E4" w:rsidR="00DA6155" w:rsidRDefault="00DA6155" w:rsidP="00D033BC">
      <w:r>
        <w:t>C</w:t>
      </w:r>
      <w:r w:rsidR="00497F86">
        <w:t>ontratti (</w:t>
      </w:r>
      <w:proofErr w:type="spellStart"/>
      <w:r w:rsidR="00212BED" w:rsidRPr="00212BED">
        <w:rPr>
          <w:u w:val="single"/>
        </w:rPr>
        <w:t>numeroContratto</w:t>
      </w:r>
      <w:proofErr w:type="spellEnd"/>
      <w:r w:rsidR="00212BED">
        <w:t xml:space="preserve">, </w:t>
      </w:r>
      <w:proofErr w:type="spellStart"/>
      <w:r w:rsidR="00BC4171">
        <w:t>data</w:t>
      </w:r>
      <w:r w:rsidR="005D1966">
        <w:t>InizioContratto</w:t>
      </w:r>
      <w:proofErr w:type="spellEnd"/>
      <w:r w:rsidR="007F54DB">
        <w:t>,</w:t>
      </w:r>
      <w:r w:rsidR="007F54DB" w:rsidRPr="007F54DB">
        <w:t xml:space="preserve"> </w:t>
      </w:r>
      <w:proofErr w:type="spellStart"/>
      <w:r w:rsidR="007F54DB">
        <w:t>dataFineContratto</w:t>
      </w:r>
      <w:proofErr w:type="spellEnd"/>
      <w:r w:rsidR="00212BED">
        <w:t xml:space="preserve">, </w:t>
      </w:r>
      <w:proofErr w:type="spellStart"/>
      <w:r w:rsidR="00212BED">
        <w:t>statoContratto</w:t>
      </w:r>
      <w:proofErr w:type="spellEnd"/>
      <w:r w:rsidR="00497F86">
        <w:t>).</w:t>
      </w:r>
    </w:p>
    <w:p w14:paraId="222DD635" w14:textId="0CB1B9DF" w:rsidR="005027E9" w:rsidRDefault="005027E9" w:rsidP="00E32860">
      <w:r>
        <w:t>Stipulano (</w:t>
      </w:r>
      <w:proofErr w:type="spellStart"/>
      <w:r w:rsidR="00E32860" w:rsidRPr="00E32860">
        <w:rPr>
          <w:u w:val="single"/>
        </w:rPr>
        <w:t>numeroContratto</w:t>
      </w:r>
      <w:proofErr w:type="spellEnd"/>
      <w:r w:rsidR="00E32860" w:rsidRPr="00E32860">
        <w:rPr>
          <w:u w:val="single"/>
        </w:rPr>
        <w:t xml:space="preserve">, </w:t>
      </w:r>
      <w:proofErr w:type="spellStart"/>
      <w:r w:rsidR="00E32860" w:rsidRPr="00E32860">
        <w:rPr>
          <w:u w:val="single"/>
        </w:rPr>
        <w:t>idDipendenti</w:t>
      </w:r>
      <w:proofErr w:type="spellEnd"/>
      <w:r w:rsidR="00E32860" w:rsidRPr="00E32860">
        <w:rPr>
          <w:u w:val="single"/>
        </w:rPr>
        <w:t xml:space="preserve">, </w:t>
      </w:r>
      <w:proofErr w:type="spellStart"/>
      <w:r w:rsidR="00E32860" w:rsidRPr="00E32860">
        <w:rPr>
          <w:u w:val="single"/>
        </w:rPr>
        <w:t>p_ivaMuseo</w:t>
      </w:r>
      <w:proofErr w:type="spellEnd"/>
      <w:r>
        <w:t>)</w:t>
      </w:r>
      <w:r w:rsidR="00796E8B">
        <w:t>.</w:t>
      </w:r>
    </w:p>
    <w:p w14:paraId="230798C6" w14:textId="77777777" w:rsidR="00C434AD" w:rsidRDefault="00C434AD" w:rsidP="00E32860"/>
    <w:p w14:paraId="59006665" w14:textId="4DFDFC0D" w:rsidR="009B2339" w:rsidRDefault="009B2339" w:rsidP="00E32860">
      <w:proofErr w:type="spellStart"/>
      <w:r>
        <w:t>Contratti.idDipendenti</w:t>
      </w:r>
      <w:proofErr w:type="spellEnd"/>
      <w:r>
        <w:t xml:space="preserve"> -&gt;</w:t>
      </w:r>
      <w:r w:rsidR="00705E88" w:rsidRPr="00705E88">
        <w:t xml:space="preserve"> </w:t>
      </w:r>
      <w:proofErr w:type="spellStart"/>
      <w:r w:rsidR="00705E88">
        <w:t>Dipendenti.idDipendenti</w:t>
      </w:r>
      <w:proofErr w:type="spellEnd"/>
      <w:r w:rsidR="00705E88">
        <w:t>.</w:t>
      </w:r>
    </w:p>
    <w:p w14:paraId="67013D22" w14:textId="102548D4" w:rsidR="00705E88" w:rsidRDefault="00705E88" w:rsidP="00E32860">
      <w:r>
        <w:t>Contratti.</w:t>
      </w:r>
      <w:r w:rsidRPr="00705E88">
        <w:t xml:space="preserve"> </w:t>
      </w:r>
      <w:proofErr w:type="spellStart"/>
      <w:r>
        <w:t>p_ivaMuseo</w:t>
      </w:r>
      <w:proofErr w:type="spellEnd"/>
      <w:r>
        <w:t xml:space="preserve"> -&gt; </w:t>
      </w:r>
      <w:proofErr w:type="spellStart"/>
      <w:r>
        <w:t>Muse</w:t>
      </w:r>
      <w:r w:rsidR="00487D4B">
        <w:t>i</w:t>
      </w:r>
      <w:r>
        <w:t>.p_iva</w:t>
      </w:r>
      <w:proofErr w:type="spellEnd"/>
      <w:r>
        <w:t>.</w:t>
      </w:r>
    </w:p>
    <w:p w14:paraId="087F0108" w14:textId="5EEA6570" w:rsidR="003914E3" w:rsidRDefault="000D5560" w:rsidP="00D033BC">
      <w:proofErr w:type="spellStart"/>
      <w:r>
        <w:t>Stipulan</w:t>
      </w:r>
      <w:r w:rsidR="00613E39">
        <w:t>o</w:t>
      </w:r>
      <w:r w:rsidR="00DF6129">
        <w:t>.idDipendenti</w:t>
      </w:r>
      <w:proofErr w:type="spellEnd"/>
      <w:r w:rsidR="00DF6129">
        <w:t xml:space="preserve"> -&gt;</w:t>
      </w:r>
      <w:r w:rsidR="006423A1">
        <w:t xml:space="preserve"> </w:t>
      </w:r>
      <w:proofErr w:type="spellStart"/>
      <w:r w:rsidR="006423A1">
        <w:t>Dipendenti.idDipe</w:t>
      </w:r>
      <w:r w:rsidR="00C55295">
        <w:t>ndenti</w:t>
      </w:r>
      <w:proofErr w:type="spellEnd"/>
      <w:r w:rsidR="00C55295">
        <w:t>.</w:t>
      </w:r>
    </w:p>
    <w:p w14:paraId="0EC98B73" w14:textId="6F7EB146" w:rsidR="00C55295" w:rsidRDefault="000D5560" w:rsidP="00D033BC">
      <w:proofErr w:type="spellStart"/>
      <w:r>
        <w:t>Stipulano</w:t>
      </w:r>
      <w:r w:rsidR="00C55295">
        <w:t>.p_iva</w:t>
      </w:r>
      <w:r w:rsidR="00E63EE4">
        <w:t>Museo</w:t>
      </w:r>
      <w:proofErr w:type="spellEnd"/>
      <w:r w:rsidR="00C55295">
        <w:t xml:space="preserve"> -&gt; </w:t>
      </w:r>
      <w:proofErr w:type="spellStart"/>
      <w:r w:rsidR="00C55295">
        <w:t>Muse</w:t>
      </w:r>
      <w:r w:rsidR="00487D4B">
        <w:t>i</w:t>
      </w:r>
      <w:r w:rsidR="00E6044E">
        <w:t>.p_iva</w:t>
      </w:r>
      <w:proofErr w:type="spellEnd"/>
      <w:r w:rsidR="00E6044E">
        <w:t>.</w:t>
      </w:r>
    </w:p>
    <w:p w14:paraId="39CF2846" w14:textId="616DDE34" w:rsidR="00B63777" w:rsidRDefault="00B63777" w:rsidP="00B63777">
      <w:proofErr w:type="spellStart"/>
      <w:r>
        <w:t>Stipulano.</w:t>
      </w:r>
      <w:r w:rsidRPr="00100205">
        <w:t>numeroContratto</w:t>
      </w:r>
      <w:proofErr w:type="spellEnd"/>
      <w:r>
        <w:t xml:space="preserve"> -&gt; </w:t>
      </w:r>
      <w:proofErr w:type="spellStart"/>
      <w:r>
        <w:t>Contratti.</w:t>
      </w:r>
      <w:r w:rsidRPr="00100205">
        <w:t>numeroContratto</w:t>
      </w:r>
      <w:proofErr w:type="spellEnd"/>
      <w:r w:rsidR="006D76FB">
        <w:t>.</w:t>
      </w:r>
    </w:p>
    <w:p w14:paraId="0D636966" w14:textId="77777777" w:rsidR="00B63777" w:rsidRDefault="00B63777" w:rsidP="00D033BC"/>
    <w:p w14:paraId="26F68584" w14:textId="21A92B75" w:rsidR="00940A35" w:rsidRDefault="00940A35" w:rsidP="00940A35">
      <w:r>
        <w:rPr>
          <w:noProof/>
        </w:rPr>
        <w:lastRenderedPageBreak/>
        <w:drawing>
          <wp:inline distT="0" distB="0" distL="0" distR="0" wp14:anchorId="62BEDB73" wp14:editId="0FDCEC00">
            <wp:extent cx="5548630" cy="1214755"/>
            <wp:effectExtent l="76200" t="76200" r="128270" b="137795"/>
            <wp:docPr id="929181045" name="Immagine 6" descr="Immagine che contiene diagramma, linea, schizzo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81045" name="Immagine 6" descr="Immagine che contiene diagramma, linea, schizzo, Disegno tecnico&#10;&#10;Descrizione generat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214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Museo (</w:t>
      </w:r>
      <w:proofErr w:type="spellStart"/>
      <w:r w:rsidRPr="00606301">
        <w:rPr>
          <w:u w:val="single"/>
        </w:rPr>
        <w:t>p_iva</w:t>
      </w:r>
      <w:proofErr w:type="spellEnd"/>
      <w:r>
        <w:t xml:space="preserve">, telefono, e-mail, </w:t>
      </w:r>
      <w:proofErr w:type="spellStart"/>
      <w:r>
        <w:t>cap</w:t>
      </w:r>
      <w:proofErr w:type="spellEnd"/>
      <w:r>
        <w:t xml:space="preserve">, indirizzo, </w:t>
      </w:r>
      <w:proofErr w:type="spellStart"/>
      <w:r>
        <w:t>n_civico</w:t>
      </w:r>
      <w:proofErr w:type="spellEnd"/>
      <w:r>
        <w:t>).</w:t>
      </w:r>
    </w:p>
    <w:p w14:paraId="5A6CDB30" w14:textId="62678390" w:rsidR="00940A35" w:rsidRDefault="00940A35" w:rsidP="00940A35">
      <w:r>
        <w:t>Dipendenti (</w:t>
      </w:r>
      <w:proofErr w:type="spellStart"/>
      <w:r w:rsidRPr="00606301">
        <w:rPr>
          <w:u w:val="single"/>
        </w:rPr>
        <w:t>idDipendenti</w:t>
      </w:r>
      <w:proofErr w:type="spellEnd"/>
      <w:r>
        <w:t>, ruolo, stipendio, nome, cognome).</w:t>
      </w:r>
    </w:p>
    <w:p w14:paraId="30ABC13F" w14:textId="1EDB62E6" w:rsidR="004D035E" w:rsidRDefault="004D035E" w:rsidP="004D035E">
      <w:r>
        <w:t>Stipulano (</w:t>
      </w:r>
      <w:proofErr w:type="spellStart"/>
      <w:r w:rsidRPr="00E32860">
        <w:rPr>
          <w:u w:val="single"/>
        </w:rPr>
        <w:t>numeroContratto</w:t>
      </w:r>
      <w:proofErr w:type="spellEnd"/>
      <w:r w:rsidRPr="00E32860">
        <w:rPr>
          <w:u w:val="single"/>
        </w:rPr>
        <w:t xml:space="preserve">, </w:t>
      </w:r>
      <w:proofErr w:type="spellStart"/>
      <w:r w:rsidRPr="00E32860">
        <w:rPr>
          <w:u w:val="single"/>
        </w:rPr>
        <w:t>idDipendenti</w:t>
      </w:r>
      <w:proofErr w:type="spellEnd"/>
      <w:r w:rsidRPr="00E32860">
        <w:rPr>
          <w:u w:val="single"/>
        </w:rPr>
        <w:t xml:space="preserve">, </w:t>
      </w:r>
      <w:proofErr w:type="spellStart"/>
      <w:r w:rsidRPr="00E32860">
        <w:rPr>
          <w:u w:val="single"/>
        </w:rPr>
        <w:t>p_ivaMuseo</w:t>
      </w:r>
      <w:proofErr w:type="spellEnd"/>
      <w:r>
        <w:t>)</w:t>
      </w:r>
      <w:r w:rsidR="006D76FB">
        <w:t>.</w:t>
      </w:r>
    </w:p>
    <w:p w14:paraId="1BF996EE" w14:textId="77777777" w:rsidR="004D035E" w:rsidRDefault="004D035E" w:rsidP="004D035E"/>
    <w:p w14:paraId="6D061EE0" w14:textId="77777777" w:rsidR="006D76FB" w:rsidRDefault="004D035E" w:rsidP="004D035E">
      <w:proofErr w:type="spellStart"/>
      <w:r>
        <w:t>Stipulan</w:t>
      </w:r>
      <w:r w:rsidR="00C8452F">
        <w:t>o</w:t>
      </w:r>
      <w:r>
        <w:t>.idDipendenti</w:t>
      </w:r>
      <w:proofErr w:type="spellEnd"/>
      <w:r>
        <w:t xml:space="preserve"> -&gt; </w:t>
      </w:r>
      <w:proofErr w:type="spellStart"/>
      <w:r>
        <w:t>Dipendenti.idDipendenti</w:t>
      </w:r>
      <w:proofErr w:type="spellEnd"/>
      <w:r>
        <w:t>.</w:t>
      </w:r>
    </w:p>
    <w:p w14:paraId="2B398354" w14:textId="7C6C97BD" w:rsidR="004D035E" w:rsidRDefault="004D035E" w:rsidP="004D035E">
      <w:proofErr w:type="spellStart"/>
      <w:r>
        <w:t>Stipulano.p_ivaMuseo</w:t>
      </w:r>
      <w:proofErr w:type="spellEnd"/>
      <w:r>
        <w:t xml:space="preserve"> -&gt; </w:t>
      </w:r>
      <w:proofErr w:type="spellStart"/>
      <w:r>
        <w:t>Muse</w:t>
      </w:r>
      <w:r w:rsidR="00487D4B">
        <w:t>i</w:t>
      </w:r>
      <w:r>
        <w:t>.p_iva</w:t>
      </w:r>
      <w:proofErr w:type="spellEnd"/>
      <w:r>
        <w:t>.</w:t>
      </w:r>
    </w:p>
    <w:p w14:paraId="0BB11BDD" w14:textId="41F84FC4" w:rsidR="004D035E" w:rsidRDefault="004D035E" w:rsidP="00100205">
      <w:proofErr w:type="spellStart"/>
      <w:r>
        <w:t>Stipulano.</w:t>
      </w:r>
      <w:r w:rsidRPr="00100205">
        <w:t>numeroContratto</w:t>
      </w:r>
      <w:proofErr w:type="spellEnd"/>
      <w:r>
        <w:t xml:space="preserve"> -&gt; </w:t>
      </w:r>
      <w:proofErr w:type="spellStart"/>
      <w:r>
        <w:t>Contratti.</w:t>
      </w:r>
      <w:r w:rsidRPr="00100205">
        <w:t>numeroContratto</w:t>
      </w:r>
      <w:proofErr w:type="spellEnd"/>
      <w:r w:rsidR="006D76FB">
        <w:t>.</w:t>
      </w:r>
    </w:p>
    <w:p w14:paraId="611E6E34" w14:textId="27A616E0" w:rsidR="006453AF" w:rsidRPr="006453AF" w:rsidRDefault="00813C73" w:rsidP="006453AF">
      <w:r>
        <w:rPr>
          <w:noProof/>
        </w:rPr>
        <w:drawing>
          <wp:inline distT="0" distB="0" distL="0" distR="0" wp14:anchorId="29C858F5" wp14:editId="677C34A5">
            <wp:extent cx="5548630" cy="1210945"/>
            <wp:effectExtent l="76200" t="76200" r="128270" b="141605"/>
            <wp:docPr id="1311615669" name="Immagine 8" descr="Immagine che contiene diagramma, linea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5669" name="Immagine 8" descr="Immagine che contiene diagramma, linea, Disegno tecnico, Piano&#10;&#10;Descrizione generat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210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B0A0B5" w14:textId="407A8338" w:rsidR="000178F0" w:rsidRDefault="000178F0" w:rsidP="000178F0">
      <w:r>
        <w:t>Museo (</w:t>
      </w:r>
      <w:proofErr w:type="spellStart"/>
      <w:r w:rsidRPr="00606301">
        <w:rPr>
          <w:u w:val="single"/>
        </w:rPr>
        <w:t>p_iva</w:t>
      </w:r>
      <w:proofErr w:type="spellEnd"/>
      <w:r>
        <w:t xml:space="preserve">, telefono, e-mail, </w:t>
      </w:r>
      <w:proofErr w:type="spellStart"/>
      <w:r>
        <w:t>cap</w:t>
      </w:r>
      <w:proofErr w:type="spellEnd"/>
      <w:r>
        <w:t xml:space="preserve">, indirizzo, </w:t>
      </w:r>
      <w:proofErr w:type="spellStart"/>
      <w:r>
        <w:t>n_civico</w:t>
      </w:r>
      <w:proofErr w:type="spellEnd"/>
      <w:r>
        <w:t>).</w:t>
      </w:r>
    </w:p>
    <w:p w14:paraId="11657479" w14:textId="5A48DBD0" w:rsidR="000178F0" w:rsidRDefault="000178F0" w:rsidP="000178F0">
      <w:r>
        <w:t>Eventi (</w:t>
      </w:r>
      <w:proofErr w:type="spellStart"/>
      <w:r w:rsidRPr="00A92E9B">
        <w:rPr>
          <w:u w:val="single"/>
        </w:rPr>
        <w:t>idSala</w:t>
      </w:r>
      <w:proofErr w:type="spellEnd"/>
      <w:r>
        <w:t xml:space="preserve">, </w:t>
      </w:r>
      <w:r w:rsidR="009D30C5" w:rsidRPr="009B5FFF">
        <w:rPr>
          <w:u w:val="single"/>
        </w:rPr>
        <w:t>data</w:t>
      </w:r>
      <w:r w:rsidR="009D30C5">
        <w:t xml:space="preserve">, </w:t>
      </w:r>
      <w:proofErr w:type="spellStart"/>
      <w:r w:rsidR="009D30C5">
        <w:t>oraInizio</w:t>
      </w:r>
      <w:proofErr w:type="spellEnd"/>
      <w:r w:rsidR="009D30C5">
        <w:t xml:space="preserve">, </w:t>
      </w:r>
      <w:proofErr w:type="spellStart"/>
      <w:r w:rsidR="009D30C5">
        <w:t>oraFine</w:t>
      </w:r>
      <w:proofErr w:type="spellEnd"/>
      <w:r w:rsidR="009D30C5">
        <w:t xml:space="preserve">, </w:t>
      </w:r>
      <w:proofErr w:type="spellStart"/>
      <w:r w:rsidR="009D30C5">
        <w:t>numPosti</w:t>
      </w:r>
      <w:proofErr w:type="spellEnd"/>
      <w:r w:rsidR="009D30C5">
        <w:t xml:space="preserve">, </w:t>
      </w:r>
      <w:proofErr w:type="spellStart"/>
      <w:r w:rsidR="009D30C5">
        <w:t>TipoDiEventi</w:t>
      </w:r>
      <w:proofErr w:type="spellEnd"/>
      <w:r>
        <w:t>)</w:t>
      </w:r>
      <w:r w:rsidR="007C0AE1">
        <w:t>.</w:t>
      </w:r>
    </w:p>
    <w:p w14:paraId="53BCB5ED" w14:textId="3A9A332D" w:rsidR="00E7052C" w:rsidRDefault="007C4382" w:rsidP="000178F0">
      <w:r>
        <w:t>Organizza</w:t>
      </w:r>
      <w:r w:rsidR="00B7357F">
        <w:t xml:space="preserve"> (</w:t>
      </w:r>
      <w:proofErr w:type="spellStart"/>
      <w:r w:rsidRPr="00F670D6">
        <w:rPr>
          <w:u w:val="single"/>
        </w:rPr>
        <w:t>p</w:t>
      </w:r>
      <w:r w:rsidR="00B7357F" w:rsidRPr="00F670D6">
        <w:rPr>
          <w:u w:val="single"/>
        </w:rPr>
        <w:t>_</w:t>
      </w:r>
      <w:r w:rsidRPr="00F670D6">
        <w:rPr>
          <w:u w:val="single"/>
        </w:rPr>
        <w:t>iva</w:t>
      </w:r>
      <w:r w:rsidR="00F670D6" w:rsidRPr="00F670D6">
        <w:rPr>
          <w:u w:val="single"/>
        </w:rPr>
        <w:t>Museo</w:t>
      </w:r>
      <w:proofErr w:type="spellEnd"/>
      <w:r w:rsidR="00F670D6">
        <w:t xml:space="preserve">, </w:t>
      </w:r>
      <w:proofErr w:type="spellStart"/>
      <w:r w:rsidR="00F670D6" w:rsidRPr="00F670D6">
        <w:rPr>
          <w:u w:val="single"/>
        </w:rPr>
        <w:t>idSalaEvent</w:t>
      </w:r>
      <w:r w:rsidR="00F670D6">
        <w:t>i</w:t>
      </w:r>
      <w:proofErr w:type="spellEnd"/>
      <w:r w:rsidR="00933EE1">
        <w:t xml:space="preserve">, </w:t>
      </w:r>
      <w:proofErr w:type="spellStart"/>
      <w:r w:rsidR="00933EE1" w:rsidRPr="00933EE1">
        <w:rPr>
          <w:u w:val="single"/>
        </w:rPr>
        <w:t>dataEvento</w:t>
      </w:r>
      <w:proofErr w:type="spellEnd"/>
      <w:r w:rsidR="00F670D6">
        <w:t>).</w:t>
      </w:r>
    </w:p>
    <w:p w14:paraId="7196A3B2" w14:textId="77777777" w:rsidR="000A058B" w:rsidRDefault="000A058B" w:rsidP="000178F0"/>
    <w:p w14:paraId="62D3DC9E" w14:textId="6A07A2AA" w:rsidR="000241C2" w:rsidRDefault="000241C2" w:rsidP="000178F0">
      <w:proofErr w:type="spellStart"/>
      <w:r>
        <w:t>Eventi.p_ivaMuseo</w:t>
      </w:r>
      <w:proofErr w:type="spellEnd"/>
      <w:r>
        <w:t xml:space="preserve"> -&gt; </w:t>
      </w:r>
      <w:proofErr w:type="spellStart"/>
      <w:r>
        <w:t>Musei.p_iva</w:t>
      </w:r>
      <w:proofErr w:type="spellEnd"/>
      <w:r w:rsidR="006D76FB">
        <w:t>.</w:t>
      </w:r>
    </w:p>
    <w:p w14:paraId="7726D5DC" w14:textId="4C1C515F" w:rsidR="00671E9E" w:rsidRDefault="00671E9E" w:rsidP="000178F0">
      <w:proofErr w:type="spellStart"/>
      <w:r>
        <w:t>Organizza.p_ivaMuseo</w:t>
      </w:r>
      <w:proofErr w:type="spellEnd"/>
      <w:r>
        <w:t xml:space="preserve"> </w:t>
      </w:r>
      <w:r>
        <w:rPr>
          <w:rFonts w:ascii="Times New Roman" w:hAnsi="Times New Roman"/>
        </w:rPr>
        <w:t>→</w:t>
      </w:r>
      <w:r>
        <w:t xml:space="preserve"> </w:t>
      </w:r>
      <w:proofErr w:type="spellStart"/>
      <w:r w:rsidR="00965332">
        <w:t>Muse</w:t>
      </w:r>
      <w:r w:rsidR="007C615D">
        <w:t>i</w:t>
      </w:r>
      <w:r>
        <w:t>.p_iva</w:t>
      </w:r>
      <w:proofErr w:type="spellEnd"/>
      <w:r w:rsidR="008A53F6">
        <w:t>.</w:t>
      </w:r>
    </w:p>
    <w:p w14:paraId="2EBAEB33" w14:textId="39E289DC" w:rsidR="00F427FD" w:rsidRDefault="008A53F6" w:rsidP="000178F0">
      <w:proofErr w:type="spellStart"/>
      <w:r>
        <w:t>Organizza</w:t>
      </w:r>
      <w:r w:rsidR="00671E9E">
        <w:t>.</w:t>
      </w:r>
      <w:r w:rsidR="00965332">
        <w:t>idSalaEventi</w:t>
      </w:r>
      <w:proofErr w:type="spellEnd"/>
      <w:r w:rsidR="00671E9E">
        <w:t xml:space="preserve"> </w:t>
      </w:r>
      <w:r w:rsidR="00671E9E">
        <w:rPr>
          <w:rFonts w:ascii="Times New Roman" w:hAnsi="Times New Roman"/>
        </w:rPr>
        <w:t>→</w:t>
      </w:r>
      <w:r w:rsidR="00671E9E">
        <w:t xml:space="preserve"> </w:t>
      </w:r>
      <w:proofErr w:type="spellStart"/>
      <w:r w:rsidR="00965332">
        <w:t>Eventi</w:t>
      </w:r>
      <w:r w:rsidR="00671E9E">
        <w:t>.</w:t>
      </w:r>
      <w:r w:rsidR="00965332">
        <w:t>idSala</w:t>
      </w:r>
      <w:proofErr w:type="spellEnd"/>
      <w:r>
        <w:t>.</w:t>
      </w:r>
    </w:p>
    <w:p w14:paraId="18681EE6" w14:textId="6481D928" w:rsidR="00A12AE1" w:rsidRDefault="00A12AE1" w:rsidP="00A12AE1">
      <w:r>
        <w:t>Organizza</w:t>
      </w:r>
      <w:r w:rsidRPr="00A12AE1">
        <w:t xml:space="preserve">. </w:t>
      </w:r>
      <w:proofErr w:type="spellStart"/>
      <w:r w:rsidRPr="00A12AE1">
        <w:t>dataEvento</w:t>
      </w:r>
      <w:proofErr w:type="spellEnd"/>
      <w:r w:rsidRPr="00A12AE1">
        <w:rPr>
          <w:rFonts w:ascii="Times New Roman" w:hAnsi="Times New Roman"/>
        </w:rPr>
        <w:t xml:space="preserve"> →</w:t>
      </w:r>
      <w:r w:rsidRPr="00A12AE1">
        <w:t xml:space="preserve"> Eventi. </w:t>
      </w:r>
      <w:proofErr w:type="spellStart"/>
      <w:r w:rsidRPr="00A12AE1">
        <w:t>dataEvento</w:t>
      </w:r>
      <w:proofErr w:type="spellEnd"/>
      <w:r>
        <w:t>.</w:t>
      </w:r>
    </w:p>
    <w:p w14:paraId="3BE9EE4F" w14:textId="77777777" w:rsidR="00A12AE1" w:rsidRDefault="00A12AE1" w:rsidP="000178F0"/>
    <w:p w14:paraId="328BD33D" w14:textId="7B651527" w:rsidR="004D035E" w:rsidRDefault="00C33458" w:rsidP="00FC4807">
      <w:r>
        <w:rPr>
          <w:noProof/>
        </w:rPr>
        <w:lastRenderedPageBreak/>
        <w:drawing>
          <wp:inline distT="0" distB="0" distL="0" distR="0" wp14:anchorId="31043069" wp14:editId="7BA20608">
            <wp:extent cx="3924300" cy="2247333"/>
            <wp:effectExtent l="76200" t="76200" r="133350" b="133985"/>
            <wp:docPr id="335494326" name="Immagine 7" descr="Immagine che contiene diagramma, Disegno tecnico, line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4326" name="Immagine 7" descr="Immagine che contiene diagramma, Disegno tecnico, linea, Piano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0644" cy="2250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36D8BC" w14:textId="4113DF9D" w:rsidR="004D035E" w:rsidRDefault="00FC4807" w:rsidP="00FC4807">
      <w:r>
        <w:t>Eventi (</w:t>
      </w:r>
      <w:proofErr w:type="spellStart"/>
      <w:r w:rsidRPr="00A92E9B">
        <w:rPr>
          <w:u w:val="single"/>
        </w:rPr>
        <w:t>idSala</w:t>
      </w:r>
      <w:proofErr w:type="spellEnd"/>
      <w:r>
        <w:t xml:space="preserve">, </w:t>
      </w:r>
      <w:r w:rsidRPr="00321E64">
        <w:rPr>
          <w:u w:val="single"/>
        </w:rPr>
        <w:t>data</w:t>
      </w:r>
      <w:r>
        <w:t xml:space="preserve">, </w:t>
      </w:r>
      <w:proofErr w:type="spellStart"/>
      <w:r>
        <w:t>oraInizio</w:t>
      </w:r>
      <w:proofErr w:type="spellEnd"/>
      <w:r>
        <w:t xml:space="preserve">, </w:t>
      </w:r>
      <w:proofErr w:type="spellStart"/>
      <w:r>
        <w:t>oraFine</w:t>
      </w:r>
      <w:proofErr w:type="spellEnd"/>
      <w:r>
        <w:t xml:space="preserve">, </w:t>
      </w:r>
      <w:proofErr w:type="spellStart"/>
      <w:r>
        <w:t>numPosti</w:t>
      </w:r>
      <w:proofErr w:type="spellEnd"/>
      <w:r>
        <w:t xml:space="preserve">, </w:t>
      </w:r>
      <w:proofErr w:type="spellStart"/>
      <w:r>
        <w:t>TipoDiEventi</w:t>
      </w:r>
      <w:proofErr w:type="spellEnd"/>
      <w:r>
        <w:t>).</w:t>
      </w:r>
    </w:p>
    <w:p w14:paraId="1B70CFAA" w14:textId="342186A3" w:rsidR="00FC4807" w:rsidRDefault="000C6E67" w:rsidP="00FC4807">
      <w:r>
        <w:t>Visitatori (</w:t>
      </w:r>
      <w:proofErr w:type="spellStart"/>
      <w:proofErr w:type="gramStart"/>
      <w:r w:rsidRPr="000C6E67">
        <w:rPr>
          <w:u w:val="single"/>
        </w:rPr>
        <w:t>codicePrenotazione</w:t>
      </w:r>
      <w:proofErr w:type="spellEnd"/>
      <w:proofErr w:type="gramEnd"/>
      <w:r w:rsidRPr="000C6E67">
        <w:rPr>
          <w:u w:val="single"/>
        </w:rPr>
        <w:t xml:space="preserve">, </w:t>
      </w:r>
      <w:r>
        <w:t>nome, cognome, email, data).</w:t>
      </w:r>
    </w:p>
    <w:p w14:paraId="5478F97F" w14:textId="05C8CAEA" w:rsidR="000C6E67" w:rsidRDefault="00C67E9B" w:rsidP="00FC4807">
      <w:r>
        <w:t>Partecipano (</w:t>
      </w:r>
      <w:proofErr w:type="spellStart"/>
      <w:r w:rsidRPr="00C67E9B">
        <w:rPr>
          <w:u w:val="single"/>
        </w:rPr>
        <w:t>idSala</w:t>
      </w:r>
      <w:r w:rsidR="00D37852">
        <w:rPr>
          <w:u w:val="single"/>
        </w:rPr>
        <w:t>Eventi</w:t>
      </w:r>
      <w:proofErr w:type="spellEnd"/>
      <w:r>
        <w:t xml:space="preserve">, </w:t>
      </w:r>
      <w:proofErr w:type="spellStart"/>
      <w:r w:rsidRPr="00C67E9B">
        <w:rPr>
          <w:u w:val="single"/>
        </w:rPr>
        <w:t>codicePrenotazione</w:t>
      </w:r>
      <w:r w:rsidR="00D37852">
        <w:rPr>
          <w:u w:val="single"/>
        </w:rPr>
        <w:t>Visitatori</w:t>
      </w:r>
      <w:proofErr w:type="spellEnd"/>
      <w:r>
        <w:t>).</w:t>
      </w:r>
    </w:p>
    <w:p w14:paraId="413259A1" w14:textId="77777777" w:rsidR="006A4945" w:rsidRDefault="006A4945" w:rsidP="006A4945"/>
    <w:p w14:paraId="7552BA77" w14:textId="783A276E" w:rsidR="006A4945" w:rsidRDefault="006A4945" w:rsidP="006A4945">
      <w:proofErr w:type="spellStart"/>
      <w:r>
        <w:t>Eventi.p_ivaMuseo</w:t>
      </w:r>
      <w:proofErr w:type="spellEnd"/>
      <w:r>
        <w:t xml:space="preserve"> -&gt; </w:t>
      </w:r>
      <w:proofErr w:type="spellStart"/>
      <w:r>
        <w:t>Musei.p_iva</w:t>
      </w:r>
      <w:proofErr w:type="spellEnd"/>
      <w:r w:rsidR="006D76FB">
        <w:t>.</w:t>
      </w:r>
    </w:p>
    <w:p w14:paraId="5FF53249" w14:textId="77777777" w:rsidR="006A4945" w:rsidRDefault="00177F64" w:rsidP="00FC4807">
      <w:proofErr w:type="spellStart"/>
      <w:r>
        <w:t>Partecipano.codicePrenotazioneVisitatori</w:t>
      </w:r>
      <w:proofErr w:type="spellEnd"/>
      <w:r>
        <w:t xml:space="preserve"> -&gt; </w:t>
      </w:r>
      <w:proofErr w:type="spellStart"/>
      <w:r>
        <w:t>Visitatore.codicePrenotazione</w:t>
      </w:r>
      <w:proofErr w:type="spellEnd"/>
      <w:r w:rsidR="00D37852">
        <w:t>.</w:t>
      </w:r>
    </w:p>
    <w:p w14:paraId="3D9118DB" w14:textId="7DF69835" w:rsidR="001C0B77" w:rsidRDefault="00B86846" w:rsidP="00FC4807">
      <w:proofErr w:type="spellStart"/>
      <w:r>
        <w:t>Partecipano.idSalaEventi</w:t>
      </w:r>
      <w:proofErr w:type="spellEnd"/>
      <w:r>
        <w:t xml:space="preserve"> -&gt; </w:t>
      </w:r>
      <w:proofErr w:type="spellStart"/>
      <w:r>
        <w:t>Eventi.</w:t>
      </w:r>
      <w:r w:rsidR="00DA6DDA">
        <w:t>idSala</w:t>
      </w:r>
      <w:proofErr w:type="spellEnd"/>
      <w:r w:rsidR="006D76FB">
        <w:t>.</w:t>
      </w:r>
    </w:p>
    <w:p w14:paraId="723E9B1F" w14:textId="6F8EC3C9" w:rsidR="00842E2B" w:rsidRDefault="00644CEA" w:rsidP="00FC4807">
      <w:r>
        <w:rPr>
          <w:noProof/>
        </w:rPr>
        <w:drawing>
          <wp:inline distT="0" distB="0" distL="0" distR="0" wp14:anchorId="52F9DCB5" wp14:editId="76386042">
            <wp:extent cx="3968750" cy="2103755"/>
            <wp:effectExtent l="76200" t="76200" r="127000" b="125095"/>
            <wp:docPr id="1376243437" name="Immagine 9" descr="Immagine che contiene diagramma, Disegno tecnico, Pian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3437" name="Immagine 9" descr="Immagine che contiene diagramma, Disegno tecnico, Piano, linea&#10;&#10;Descrizione generat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4258" cy="2111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FED30" w14:textId="2285789E" w:rsidR="004D3EF2" w:rsidRDefault="004D3EF2" w:rsidP="004D3EF2">
      <w:r>
        <w:t>Eventi (</w:t>
      </w:r>
      <w:proofErr w:type="spellStart"/>
      <w:r w:rsidRPr="001A11BE">
        <w:rPr>
          <w:u w:val="single"/>
        </w:rPr>
        <w:t>idSala</w:t>
      </w:r>
      <w:proofErr w:type="spellEnd"/>
      <w:r>
        <w:t xml:space="preserve">, </w:t>
      </w:r>
      <w:r w:rsidRPr="00853CBC">
        <w:rPr>
          <w:u w:val="single"/>
        </w:rPr>
        <w:t>data</w:t>
      </w:r>
      <w:r>
        <w:t xml:space="preserve">, </w:t>
      </w:r>
      <w:proofErr w:type="spellStart"/>
      <w:r>
        <w:t>oraInizio</w:t>
      </w:r>
      <w:proofErr w:type="spellEnd"/>
      <w:r>
        <w:t xml:space="preserve">, </w:t>
      </w:r>
      <w:proofErr w:type="spellStart"/>
      <w:r>
        <w:t>oraFine</w:t>
      </w:r>
      <w:proofErr w:type="spellEnd"/>
      <w:r>
        <w:t xml:space="preserve">, </w:t>
      </w:r>
      <w:proofErr w:type="spellStart"/>
      <w:r>
        <w:t>numPosti</w:t>
      </w:r>
      <w:proofErr w:type="spellEnd"/>
      <w:r>
        <w:t xml:space="preserve">, </w:t>
      </w:r>
      <w:proofErr w:type="spellStart"/>
      <w:r>
        <w:t>TipoDiEventi</w:t>
      </w:r>
      <w:proofErr w:type="spellEnd"/>
      <w:r>
        <w:t>).</w:t>
      </w:r>
    </w:p>
    <w:p w14:paraId="5695157D" w14:textId="6F767960" w:rsidR="00842E2B" w:rsidRDefault="004D3EF2" w:rsidP="00FC4807">
      <w:r>
        <w:t>Opere (</w:t>
      </w:r>
      <w:proofErr w:type="spellStart"/>
      <w:r w:rsidRPr="001A11BE">
        <w:rPr>
          <w:u w:val="single"/>
        </w:rPr>
        <w:t>codOpere</w:t>
      </w:r>
      <w:proofErr w:type="spellEnd"/>
      <w:r>
        <w:t xml:space="preserve">, </w:t>
      </w:r>
      <w:r w:rsidR="00C81429">
        <w:t>titolo, autore, anno</w:t>
      </w:r>
      <w:r>
        <w:t>)</w:t>
      </w:r>
      <w:r w:rsidR="00C81429">
        <w:t>.</w:t>
      </w:r>
    </w:p>
    <w:p w14:paraId="6B89E0DF" w14:textId="276F2F17" w:rsidR="00C81429" w:rsidRDefault="00C81429" w:rsidP="00FC4807">
      <w:r>
        <w:t>Esposti (</w:t>
      </w:r>
      <w:proofErr w:type="spellStart"/>
      <w:r w:rsidRPr="00696413">
        <w:rPr>
          <w:u w:val="single"/>
        </w:rPr>
        <w:t>idSalaEvent</w:t>
      </w:r>
      <w:r w:rsidR="002360A4" w:rsidRPr="00696413">
        <w:rPr>
          <w:u w:val="single"/>
        </w:rPr>
        <w:t>i</w:t>
      </w:r>
      <w:proofErr w:type="spellEnd"/>
      <w:r w:rsidR="00A052F4">
        <w:t>,</w:t>
      </w:r>
      <w:r w:rsidR="00696413">
        <w:t xml:space="preserve"> </w:t>
      </w:r>
      <w:proofErr w:type="spellStart"/>
      <w:r w:rsidR="00696413" w:rsidRPr="00696413">
        <w:rPr>
          <w:u w:val="single"/>
        </w:rPr>
        <w:t>codOpere</w:t>
      </w:r>
      <w:proofErr w:type="spellEnd"/>
      <w:r>
        <w:t>)</w:t>
      </w:r>
      <w:r w:rsidR="00696413">
        <w:t>.</w:t>
      </w:r>
    </w:p>
    <w:p w14:paraId="75D5AFDF" w14:textId="77777777" w:rsidR="000A058B" w:rsidRDefault="000A058B" w:rsidP="00FC4807"/>
    <w:p w14:paraId="71523AF6" w14:textId="54F96077" w:rsidR="009131BA" w:rsidRDefault="009131BA" w:rsidP="00FC4807">
      <w:proofErr w:type="spellStart"/>
      <w:r>
        <w:lastRenderedPageBreak/>
        <w:t>Eventi.</w:t>
      </w:r>
      <w:r w:rsidR="007C615D">
        <w:t>p_ivaMuseo</w:t>
      </w:r>
      <w:proofErr w:type="spellEnd"/>
      <w:r w:rsidR="007C615D">
        <w:t xml:space="preserve"> -&gt; </w:t>
      </w:r>
      <w:proofErr w:type="spellStart"/>
      <w:r w:rsidR="007C615D">
        <w:t>Musei.p_iva</w:t>
      </w:r>
      <w:proofErr w:type="spellEnd"/>
      <w:r w:rsidR="006D76FB">
        <w:t>.</w:t>
      </w:r>
    </w:p>
    <w:p w14:paraId="5BA79A61" w14:textId="440E75F9" w:rsidR="004D0BCD" w:rsidRDefault="004D0BCD" w:rsidP="00FC4807">
      <w:proofErr w:type="spellStart"/>
      <w:r>
        <w:t>Opere</w:t>
      </w:r>
      <w:r w:rsidR="00E70F6A">
        <w:t>.codFornitore</w:t>
      </w:r>
      <w:proofErr w:type="spellEnd"/>
      <w:r w:rsidR="00E70F6A">
        <w:t xml:space="preserve"> -&gt; </w:t>
      </w:r>
      <w:proofErr w:type="spellStart"/>
      <w:r w:rsidR="00E70F6A">
        <w:t>Dipendenti.idDipendenti</w:t>
      </w:r>
      <w:proofErr w:type="spellEnd"/>
      <w:r w:rsidR="00E70F6A">
        <w:t>.</w:t>
      </w:r>
    </w:p>
    <w:p w14:paraId="5251766C" w14:textId="4D85474E" w:rsidR="00E70F6A" w:rsidRDefault="00E70F6A" w:rsidP="00FC4807">
      <w:proofErr w:type="spellStart"/>
      <w:r>
        <w:t>Opere.p_ivaMuseoOpre</w:t>
      </w:r>
      <w:proofErr w:type="spellEnd"/>
      <w:r>
        <w:t xml:space="preserve"> -&gt; </w:t>
      </w:r>
      <w:r w:rsidR="006D76FB">
        <w:t>Musei.</w:t>
      </w:r>
      <w:r w:rsidR="006D76FB" w:rsidRPr="006D76FB">
        <w:t xml:space="preserve"> </w:t>
      </w:r>
      <w:proofErr w:type="spellStart"/>
      <w:r w:rsidR="006D76FB">
        <w:t>p_iva</w:t>
      </w:r>
      <w:proofErr w:type="spellEnd"/>
      <w:r w:rsidR="006D76FB">
        <w:t>.</w:t>
      </w:r>
    </w:p>
    <w:p w14:paraId="4215DF7C" w14:textId="06769229" w:rsidR="00696413" w:rsidRDefault="00C776EA" w:rsidP="00FC4807">
      <w:proofErr w:type="spellStart"/>
      <w:r>
        <w:t>Esposti.</w:t>
      </w:r>
      <w:r w:rsidR="002163F8">
        <w:t>idSalaEventi</w:t>
      </w:r>
      <w:proofErr w:type="spellEnd"/>
      <w:r w:rsidR="002163F8">
        <w:t xml:space="preserve"> -&gt; </w:t>
      </w:r>
      <w:proofErr w:type="spellStart"/>
      <w:r w:rsidR="002163F8">
        <w:t>Eventi.idSala</w:t>
      </w:r>
      <w:proofErr w:type="spellEnd"/>
      <w:r w:rsidR="000A058B">
        <w:t>.</w:t>
      </w:r>
      <w:r w:rsidR="0088485B">
        <w:t xml:space="preserve"> </w:t>
      </w:r>
    </w:p>
    <w:p w14:paraId="641D59FB" w14:textId="0D0D5EC5" w:rsidR="000A058B" w:rsidRDefault="000A058B" w:rsidP="000A058B">
      <w:proofErr w:type="spellStart"/>
      <w:r>
        <w:t>Esposti.codOpereMuseo</w:t>
      </w:r>
      <w:proofErr w:type="spellEnd"/>
      <w:r>
        <w:t xml:space="preserve"> -&gt; </w:t>
      </w:r>
      <w:proofErr w:type="spellStart"/>
      <w:r>
        <w:t>Opere.codOpere</w:t>
      </w:r>
      <w:proofErr w:type="spellEnd"/>
      <w:r w:rsidR="006D76FB">
        <w:t>.</w:t>
      </w:r>
    </w:p>
    <w:p w14:paraId="4CA80039" w14:textId="77777777" w:rsidR="000A058B" w:rsidRDefault="000A058B" w:rsidP="00FC4807"/>
    <w:p w14:paraId="55C3785F" w14:textId="1DF1FD2E" w:rsidR="001C0B77" w:rsidRDefault="001C0B77" w:rsidP="00FC4807">
      <w:r>
        <w:rPr>
          <w:noProof/>
        </w:rPr>
        <w:drawing>
          <wp:inline distT="0" distB="0" distL="0" distR="0" wp14:anchorId="1FACF927" wp14:editId="5852935C">
            <wp:extent cx="5135880" cy="2102356"/>
            <wp:effectExtent l="76200" t="76200" r="140970" b="127000"/>
            <wp:docPr id="190302751" name="Immagine 7" descr="Immagine che contiene diagramma, schizzo, disegno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751" name="Immagine 7" descr="Immagine che contiene diagramma, schizzo, disegno, Disegno tecnico&#10;&#10;Descrizione generat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8676" cy="21362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9B78F" w14:textId="7BB42CB5" w:rsidR="006C5760" w:rsidRDefault="006C5760" w:rsidP="006C5760">
      <w:r>
        <w:t>Opere (</w:t>
      </w:r>
      <w:proofErr w:type="spellStart"/>
      <w:r w:rsidRPr="001A11BE">
        <w:rPr>
          <w:u w:val="single"/>
        </w:rPr>
        <w:t>codOpere</w:t>
      </w:r>
      <w:proofErr w:type="spellEnd"/>
      <w:r>
        <w:t>, titolo, autore, anno).</w:t>
      </w:r>
    </w:p>
    <w:p w14:paraId="67CE601A" w14:textId="366D8249" w:rsidR="006C5760" w:rsidRDefault="00223E37" w:rsidP="00FC4807">
      <w:r>
        <w:t>Dipendenti (</w:t>
      </w:r>
      <w:proofErr w:type="spellStart"/>
      <w:r>
        <w:t>idDipendenti</w:t>
      </w:r>
      <w:proofErr w:type="spellEnd"/>
      <w:r>
        <w:t>, nome, cognome, ruolo, stipendio).</w:t>
      </w:r>
    </w:p>
    <w:p w14:paraId="0E59A778" w14:textId="3FC23730" w:rsidR="00223E37" w:rsidRDefault="00223E37" w:rsidP="00FC4807">
      <w:r>
        <w:t>Fornisce (</w:t>
      </w:r>
      <w:proofErr w:type="spellStart"/>
      <w:r w:rsidR="00655A29">
        <w:t>idDipendent</w:t>
      </w:r>
      <w:r w:rsidR="00F07FCE">
        <w:t>i</w:t>
      </w:r>
      <w:proofErr w:type="spellEnd"/>
      <w:r w:rsidR="00655A29">
        <w:t xml:space="preserve">, </w:t>
      </w:r>
      <w:proofErr w:type="spellStart"/>
      <w:r w:rsidR="00655A29">
        <w:t>codOpere</w:t>
      </w:r>
      <w:r w:rsidR="00D72D37">
        <w:t>Museo</w:t>
      </w:r>
      <w:proofErr w:type="spellEnd"/>
      <w:r>
        <w:t>)</w:t>
      </w:r>
      <w:r w:rsidR="00655A29">
        <w:t>.</w:t>
      </w:r>
    </w:p>
    <w:p w14:paraId="5D0357A6" w14:textId="77777777" w:rsidR="001B04C7" w:rsidRDefault="001B04C7" w:rsidP="00FC4807"/>
    <w:p w14:paraId="27A0025E" w14:textId="77777777" w:rsidR="001B04C7" w:rsidRDefault="001B04C7" w:rsidP="001B04C7">
      <w:proofErr w:type="spellStart"/>
      <w:r>
        <w:t>Opere.codFornitore</w:t>
      </w:r>
      <w:proofErr w:type="spellEnd"/>
      <w:r>
        <w:t xml:space="preserve"> -&gt; </w:t>
      </w:r>
      <w:proofErr w:type="spellStart"/>
      <w:r>
        <w:t>Dipendenti.idDipendenti</w:t>
      </w:r>
      <w:proofErr w:type="spellEnd"/>
      <w:r>
        <w:t>.</w:t>
      </w:r>
    </w:p>
    <w:p w14:paraId="539B6843" w14:textId="027DE010" w:rsidR="00655A29" w:rsidRDefault="001B04C7" w:rsidP="00FC4807">
      <w:proofErr w:type="spellStart"/>
      <w:r>
        <w:t>Opere.p_ivaMuseoOpre</w:t>
      </w:r>
      <w:proofErr w:type="spellEnd"/>
      <w:r>
        <w:t xml:space="preserve"> -&gt; Musei.</w:t>
      </w:r>
      <w:r w:rsidRPr="006D76FB">
        <w:t xml:space="preserve"> </w:t>
      </w:r>
      <w:proofErr w:type="spellStart"/>
      <w:r>
        <w:t>p_iva</w:t>
      </w:r>
      <w:proofErr w:type="spellEnd"/>
      <w:r>
        <w:t>.</w:t>
      </w:r>
    </w:p>
    <w:p w14:paraId="52E09D2C" w14:textId="0A7C194E" w:rsidR="00655A29" w:rsidRDefault="00655A29" w:rsidP="00FC4807">
      <w:proofErr w:type="spellStart"/>
      <w:r>
        <w:t>Fornisce.idDipendent</w:t>
      </w:r>
      <w:r w:rsidR="00F07FCE">
        <w:t>i</w:t>
      </w:r>
      <w:proofErr w:type="spellEnd"/>
      <w:r>
        <w:t xml:space="preserve"> -&gt; </w:t>
      </w:r>
      <w:proofErr w:type="spellStart"/>
      <w:r>
        <w:t>Dipendente.idDipendente</w:t>
      </w:r>
      <w:proofErr w:type="spellEnd"/>
      <w:r>
        <w:t>.</w:t>
      </w:r>
    </w:p>
    <w:p w14:paraId="18B504B7" w14:textId="77777777" w:rsidR="00EB41DC" w:rsidRDefault="00814B6C" w:rsidP="00FC4807">
      <w:proofErr w:type="spellStart"/>
      <w:r>
        <w:t>Fornisce.codOpera</w:t>
      </w:r>
      <w:r w:rsidR="00E02966">
        <w:t>Museo</w:t>
      </w:r>
      <w:proofErr w:type="spellEnd"/>
      <w:r>
        <w:t xml:space="preserve"> -&gt; </w:t>
      </w:r>
      <w:proofErr w:type="spellStart"/>
      <w:r>
        <w:t>Opera.codOpera</w:t>
      </w:r>
      <w:proofErr w:type="spellEnd"/>
      <w:r>
        <w:t>.</w:t>
      </w:r>
    </w:p>
    <w:p w14:paraId="76640DCA" w14:textId="77777777" w:rsidR="00EB41DC" w:rsidRDefault="00EB41DC" w:rsidP="00FC4807"/>
    <w:p w14:paraId="781FA15C" w14:textId="7382A796" w:rsidR="00814B6C" w:rsidRPr="00230537" w:rsidRDefault="00134B58" w:rsidP="00FC4807">
      <w:pPr>
        <w:rPr>
          <w:b/>
          <w:bCs/>
        </w:rPr>
      </w:pPr>
      <w:r w:rsidRPr="00230537">
        <w:rPr>
          <w:b/>
          <w:bCs/>
        </w:rPr>
        <w:t>SHEMA LOGICO:</w:t>
      </w:r>
    </w:p>
    <w:p w14:paraId="148AB9BD" w14:textId="47ADF2DB" w:rsidR="00134B58" w:rsidRDefault="0047310B" w:rsidP="00FC4807">
      <w:r>
        <w:t>G</w:t>
      </w:r>
      <w:r w:rsidR="00134B58">
        <w:t>li attributi contrastati con * possono assumere valori nulli</w:t>
      </w:r>
      <w:r>
        <w:t>.</w:t>
      </w:r>
    </w:p>
    <w:tbl>
      <w:tblPr>
        <w:tblStyle w:val="Grigliatabellachiara"/>
        <w:tblW w:w="0" w:type="auto"/>
        <w:tblLook w:val="04A0" w:firstRow="1" w:lastRow="0" w:firstColumn="1" w:lastColumn="0" w:noHBand="0" w:noVBand="1"/>
      </w:tblPr>
      <w:tblGrid>
        <w:gridCol w:w="4363"/>
        <w:gridCol w:w="4365"/>
      </w:tblGrid>
      <w:tr w:rsidR="00440368" w14:paraId="2B1B9919" w14:textId="77777777" w:rsidTr="00835DC9">
        <w:tc>
          <w:tcPr>
            <w:tcW w:w="4363" w:type="dxa"/>
          </w:tcPr>
          <w:p w14:paraId="1C404E59" w14:textId="468A3095" w:rsidR="00440368" w:rsidRPr="00027635" w:rsidRDefault="00680722" w:rsidP="00FC4807">
            <w:pPr>
              <w:rPr>
                <w:b/>
                <w:bCs/>
              </w:rPr>
            </w:pPr>
            <w:r w:rsidRPr="00027635">
              <w:rPr>
                <w:b/>
                <w:bCs/>
              </w:rPr>
              <w:t>Entità - Relazioni</w:t>
            </w:r>
          </w:p>
        </w:tc>
        <w:tc>
          <w:tcPr>
            <w:tcW w:w="4365" w:type="dxa"/>
          </w:tcPr>
          <w:p w14:paraId="6A0A6041" w14:textId="0AB8161E" w:rsidR="00440368" w:rsidRPr="00027635" w:rsidRDefault="00680722" w:rsidP="00FC4807">
            <w:pPr>
              <w:rPr>
                <w:b/>
                <w:bCs/>
              </w:rPr>
            </w:pPr>
            <w:r w:rsidRPr="00027635">
              <w:rPr>
                <w:b/>
                <w:bCs/>
              </w:rPr>
              <w:t xml:space="preserve">Attributi </w:t>
            </w:r>
          </w:p>
        </w:tc>
      </w:tr>
      <w:tr w:rsidR="00440368" w14:paraId="507DDBE8" w14:textId="77777777" w:rsidTr="00835DC9">
        <w:tc>
          <w:tcPr>
            <w:tcW w:w="4363" w:type="dxa"/>
          </w:tcPr>
          <w:p w14:paraId="5CCD14BE" w14:textId="31A8387A" w:rsidR="00440368" w:rsidRDefault="00680722" w:rsidP="00FC4807">
            <w:r>
              <w:t>Museo</w:t>
            </w:r>
          </w:p>
        </w:tc>
        <w:tc>
          <w:tcPr>
            <w:tcW w:w="4365" w:type="dxa"/>
          </w:tcPr>
          <w:p w14:paraId="42A1B3DC" w14:textId="11B5ED78" w:rsidR="00440368" w:rsidRDefault="00AF286E" w:rsidP="00AF286E">
            <w:proofErr w:type="spellStart"/>
            <w:r w:rsidRPr="00606301">
              <w:rPr>
                <w:u w:val="single"/>
              </w:rPr>
              <w:t>p_iva</w:t>
            </w:r>
            <w:proofErr w:type="spellEnd"/>
            <w:r>
              <w:t>, telefono, e-mail</w:t>
            </w:r>
            <w:r w:rsidR="000316E9">
              <w:t>*</w:t>
            </w:r>
            <w:r>
              <w:t xml:space="preserve">, </w:t>
            </w:r>
            <w:proofErr w:type="spellStart"/>
            <w:r>
              <w:t>cap</w:t>
            </w:r>
            <w:proofErr w:type="spellEnd"/>
            <w:r>
              <w:t xml:space="preserve">, indirizzo, </w:t>
            </w:r>
            <w:proofErr w:type="spellStart"/>
            <w:r>
              <w:t>n_civico</w:t>
            </w:r>
            <w:proofErr w:type="spellEnd"/>
          </w:p>
        </w:tc>
      </w:tr>
      <w:tr w:rsidR="00440368" w14:paraId="1138F7EE" w14:textId="77777777" w:rsidTr="00835DC9">
        <w:tc>
          <w:tcPr>
            <w:tcW w:w="4363" w:type="dxa"/>
          </w:tcPr>
          <w:p w14:paraId="076A3D15" w14:textId="2A4C4408" w:rsidR="00440368" w:rsidRDefault="00680722" w:rsidP="00FC4807">
            <w:r>
              <w:lastRenderedPageBreak/>
              <w:t xml:space="preserve">Dipendenti </w:t>
            </w:r>
          </w:p>
        </w:tc>
        <w:tc>
          <w:tcPr>
            <w:tcW w:w="4365" w:type="dxa"/>
          </w:tcPr>
          <w:p w14:paraId="11B61464" w14:textId="17F5101A" w:rsidR="00440368" w:rsidRDefault="00AF286E" w:rsidP="00FC4807">
            <w:proofErr w:type="spellStart"/>
            <w:r w:rsidRPr="00606301">
              <w:rPr>
                <w:u w:val="single"/>
              </w:rPr>
              <w:t>idDipendenti</w:t>
            </w:r>
            <w:proofErr w:type="spellEnd"/>
            <w:r>
              <w:t>, ruolo, stipendio, nome, cognome</w:t>
            </w:r>
          </w:p>
        </w:tc>
      </w:tr>
      <w:tr w:rsidR="00440368" w14:paraId="7AF229C6" w14:textId="77777777" w:rsidTr="00835DC9">
        <w:tc>
          <w:tcPr>
            <w:tcW w:w="4363" w:type="dxa"/>
          </w:tcPr>
          <w:p w14:paraId="518C1065" w14:textId="5FF827EF" w:rsidR="00440368" w:rsidRDefault="007E0F29" w:rsidP="00FC4807">
            <w:r>
              <w:t>Contratti</w:t>
            </w:r>
          </w:p>
        </w:tc>
        <w:tc>
          <w:tcPr>
            <w:tcW w:w="4365" w:type="dxa"/>
          </w:tcPr>
          <w:p w14:paraId="055DCF9B" w14:textId="51E593A7" w:rsidR="00440368" w:rsidRDefault="00E757AD" w:rsidP="00FC4807">
            <w:proofErr w:type="spellStart"/>
            <w:r>
              <w:t>numeroContratto</w:t>
            </w:r>
            <w:proofErr w:type="spellEnd"/>
            <w:r>
              <w:t xml:space="preserve">, </w:t>
            </w:r>
            <w:proofErr w:type="spellStart"/>
            <w:r w:rsidR="00AF286E">
              <w:t>dataInizioContratto</w:t>
            </w:r>
            <w:proofErr w:type="spellEnd"/>
            <w:r>
              <w:t xml:space="preserve">, </w:t>
            </w:r>
            <w:proofErr w:type="spellStart"/>
            <w:r>
              <w:t>dataFineContratto</w:t>
            </w:r>
            <w:proofErr w:type="spellEnd"/>
            <w:r>
              <w:t xml:space="preserve">, </w:t>
            </w:r>
            <w:proofErr w:type="spellStart"/>
            <w:r>
              <w:t>statoContratto</w:t>
            </w:r>
            <w:proofErr w:type="spellEnd"/>
            <w:r w:rsidR="00AF286E">
              <w:t>.</w:t>
            </w:r>
          </w:p>
        </w:tc>
      </w:tr>
      <w:tr w:rsidR="00440368" w14:paraId="5B844D25" w14:textId="77777777" w:rsidTr="00835DC9">
        <w:tc>
          <w:tcPr>
            <w:tcW w:w="4363" w:type="dxa"/>
          </w:tcPr>
          <w:p w14:paraId="38C3B9DB" w14:textId="2F9277C5" w:rsidR="00440368" w:rsidRDefault="007E0F29" w:rsidP="00FC4807">
            <w:r>
              <w:t>Eventi</w:t>
            </w:r>
          </w:p>
        </w:tc>
        <w:tc>
          <w:tcPr>
            <w:tcW w:w="4365" w:type="dxa"/>
          </w:tcPr>
          <w:p w14:paraId="47BDE844" w14:textId="6389EB29" w:rsidR="00440368" w:rsidRDefault="008D3DC1" w:rsidP="00792843">
            <w:proofErr w:type="spellStart"/>
            <w:r w:rsidRPr="00A92E9B">
              <w:rPr>
                <w:u w:val="single"/>
              </w:rPr>
              <w:t>idSala</w:t>
            </w:r>
            <w:proofErr w:type="spellEnd"/>
            <w:r>
              <w:t xml:space="preserve">, data, </w:t>
            </w:r>
            <w:proofErr w:type="spellStart"/>
            <w:r>
              <w:t>oraInizio</w:t>
            </w:r>
            <w:proofErr w:type="spellEnd"/>
            <w:r>
              <w:t xml:space="preserve">, </w:t>
            </w:r>
            <w:proofErr w:type="spellStart"/>
            <w:r>
              <w:t>oraFine</w:t>
            </w:r>
            <w:proofErr w:type="spellEnd"/>
            <w:r>
              <w:t xml:space="preserve">, </w:t>
            </w:r>
            <w:proofErr w:type="spellStart"/>
            <w:r>
              <w:t>numPosti</w:t>
            </w:r>
            <w:proofErr w:type="spellEnd"/>
            <w:r>
              <w:t xml:space="preserve">, </w:t>
            </w:r>
            <w:proofErr w:type="spellStart"/>
            <w:r>
              <w:t>TipoDiEventi</w:t>
            </w:r>
            <w:proofErr w:type="spellEnd"/>
          </w:p>
        </w:tc>
      </w:tr>
      <w:tr w:rsidR="00440368" w14:paraId="1F59E1CB" w14:textId="77777777" w:rsidTr="00835DC9">
        <w:tc>
          <w:tcPr>
            <w:tcW w:w="4363" w:type="dxa"/>
          </w:tcPr>
          <w:p w14:paraId="7D90797A" w14:textId="27F61553" w:rsidR="00440368" w:rsidRDefault="007E0F29" w:rsidP="00FC4807">
            <w:r>
              <w:t>Organizza</w:t>
            </w:r>
          </w:p>
        </w:tc>
        <w:tc>
          <w:tcPr>
            <w:tcW w:w="4365" w:type="dxa"/>
          </w:tcPr>
          <w:p w14:paraId="2A9132E2" w14:textId="305A2CD1" w:rsidR="00440368" w:rsidRDefault="00792843" w:rsidP="00FC4807">
            <w:proofErr w:type="spellStart"/>
            <w:r w:rsidRPr="00F670D6">
              <w:rPr>
                <w:u w:val="single"/>
              </w:rPr>
              <w:t>p_ivaMuseo</w:t>
            </w:r>
            <w:proofErr w:type="spellEnd"/>
            <w:r>
              <w:t xml:space="preserve">, </w:t>
            </w:r>
            <w:proofErr w:type="spellStart"/>
            <w:r w:rsidRPr="00F670D6">
              <w:rPr>
                <w:u w:val="single"/>
              </w:rPr>
              <w:t>idSalaEvent</w:t>
            </w:r>
            <w:r>
              <w:t>i</w:t>
            </w:r>
            <w:proofErr w:type="spellEnd"/>
          </w:p>
        </w:tc>
      </w:tr>
      <w:tr w:rsidR="00440368" w14:paraId="2A7D4CE7" w14:textId="77777777" w:rsidTr="00835DC9">
        <w:tc>
          <w:tcPr>
            <w:tcW w:w="4363" w:type="dxa"/>
          </w:tcPr>
          <w:p w14:paraId="5637EC7B" w14:textId="61D1974F" w:rsidR="00440368" w:rsidRDefault="0000190C" w:rsidP="00FC4807">
            <w:r>
              <w:t xml:space="preserve">Visitatori </w:t>
            </w:r>
          </w:p>
        </w:tc>
        <w:tc>
          <w:tcPr>
            <w:tcW w:w="4365" w:type="dxa"/>
          </w:tcPr>
          <w:p w14:paraId="3A780C51" w14:textId="7598A050" w:rsidR="00440368" w:rsidRDefault="00737FD4" w:rsidP="00737FD4">
            <w:proofErr w:type="spellStart"/>
            <w:proofErr w:type="gramStart"/>
            <w:r w:rsidRPr="000C6E67">
              <w:rPr>
                <w:u w:val="single"/>
              </w:rPr>
              <w:t>codicePrenotazione</w:t>
            </w:r>
            <w:proofErr w:type="spellEnd"/>
            <w:proofErr w:type="gramEnd"/>
            <w:r w:rsidRPr="000C6E67">
              <w:rPr>
                <w:u w:val="single"/>
              </w:rPr>
              <w:t xml:space="preserve">, </w:t>
            </w:r>
            <w:r>
              <w:t>nome, cognome, email, data</w:t>
            </w:r>
          </w:p>
        </w:tc>
      </w:tr>
      <w:tr w:rsidR="0000190C" w14:paraId="1DEDB1E6" w14:textId="77777777" w:rsidTr="00835DC9">
        <w:tc>
          <w:tcPr>
            <w:tcW w:w="4363" w:type="dxa"/>
          </w:tcPr>
          <w:p w14:paraId="0411C44E" w14:textId="73B2E8CE" w:rsidR="0000190C" w:rsidRDefault="00AF286E" w:rsidP="00FC4807">
            <w:r>
              <w:t>Partecipano</w:t>
            </w:r>
          </w:p>
        </w:tc>
        <w:tc>
          <w:tcPr>
            <w:tcW w:w="4365" w:type="dxa"/>
          </w:tcPr>
          <w:p w14:paraId="38A49B7C" w14:textId="1420B239" w:rsidR="0000190C" w:rsidRDefault="00737FD4" w:rsidP="00FC4807">
            <w:proofErr w:type="spellStart"/>
            <w:r w:rsidRPr="00C67E9B">
              <w:rPr>
                <w:u w:val="single"/>
              </w:rPr>
              <w:t>idSala</w:t>
            </w:r>
            <w:r>
              <w:rPr>
                <w:u w:val="single"/>
              </w:rPr>
              <w:t>Eventi</w:t>
            </w:r>
            <w:proofErr w:type="spellEnd"/>
            <w:r>
              <w:t xml:space="preserve">, </w:t>
            </w:r>
            <w:proofErr w:type="spellStart"/>
            <w:r w:rsidRPr="00C67E9B">
              <w:rPr>
                <w:u w:val="single"/>
              </w:rPr>
              <w:t>codicePrenotazione</w:t>
            </w:r>
            <w:r>
              <w:rPr>
                <w:u w:val="single"/>
              </w:rPr>
              <w:t>Visitatori</w:t>
            </w:r>
            <w:proofErr w:type="spellEnd"/>
          </w:p>
        </w:tc>
      </w:tr>
      <w:tr w:rsidR="0000190C" w14:paraId="3E922897" w14:textId="77777777" w:rsidTr="00835DC9">
        <w:tc>
          <w:tcPr>
            <w:tcW w:w="4363" w:type="dxa"/>
          </w:tcPr>
          <w:p w14:paraId="42CE93D4" w14:textId="6BBB799A" w:rsidR="0000190C" w:rsidRDefault="00AF286E" w:rsidP="00FC4807">
            <w:r>
              <w:t>Opere</w:t>
            </w:r>
          </w:p>
        </w:tc>
        <w:tc>
          <w:tcPr>
            <w:tcW w:w="4365" w:type="dxa"/>
          </w:tcPr>
          <w:p w14:paraId="0A0A0C9A" w14:textId="1096359D" w:rsidR="0000190C" w:rsidRDefault="00CD383A" w:rsidP="00CD383A">
            <w:proofErr w:type="spellStart"/>
            <w:r w:rsidRPr="001A11BE">
              <w:rPr>
                <w:u w:val="single"/>
              </w:rPr>
              <w:t>codOpere</w:t>
            </w:r>
            <w:proofErr w:type="spellEnd"/>
            <w:r>
              <w:t>, titolo, autore, anno</w:t>
            </w:r>
          </w:p>
        </w:tc>
      </w:tr>
      <w:tr w:rsidR="0000190C" w14:paraId="6049EAB3" w14:textId="77777777" w:rsidTr="00835DC9">
        <w:tc>
          <w:tcPr>
            <w:tcW w:w="4363" w:type="dxa"/>
          </w:tcPr>
          <w:p w14:paraId="082C0EFD" w14:textId="598C7D11" w:rsidR="0000190C" w:rsidRDefault="00AF286E" w:rsidP="00FC4807">
            <w:r>
              <w:t>Esposti</w:t>
            </w:r>
          </w:p>
        </w:tc>
        <w:tc>
          <w:tcPr>
            <w:tcW w:w="4365" w:type="dxa"/>
          </w:tcPr>
          <w:p w14:paraId="1D47A321" w14:textId="357A2A19" w:rsidR="0000190C" w:rsidRDefault="00E700E1" w:rsidP="00FC4807">
            <w:proofErr w:type="spellStart"/>
            <w:r w:rsidRPr="00696413">
              <w:rPr>
                <w:u w:val="single"/>
              </w:rPr>
              <w:t>idSalaEventi</w:t>
            </w:r>
            <w:proofErr w:type="spellEnd"/>
            <w:r>
              <w:t xml:space="preserve">, </w:t>
            </w:r>
            <w:proofErr w:type="spellStart"/>
            <w:r w:rsidRPr="00696413">
              <w:rPr>
                <w:u w:val="single"/>
              </w:rPr>
              <w:t>codOpere</w:t>
            </w:r>
            <w:proofErr w:type="spellEnd"/>
          </w:p>
        </w:tc>
      </w:tr>
      <w:tr w:rsidR="0000190C" w14:paraId="28940874" w14:textId="77777777" w:rsidTr="00835DC9">
        <w:tc>
          <w:tcPr>
            <w:tcW w:w="4363" w:type="dxa"/>
          </w:tcPr>
          <w:p w14:paraId="0EBDBA55" w14:textId="2914758B" w:rsidR="0000190C" w:rsidRDefault="00AF286E" w:rsidP="00FC4807">
            <w:r>
              <w:t xml:space="preserve">Fornisce </w:t>
            </w:r>
          </w:p>
        </w:tc>
        <w:tc>
          <w:tcPr>
            <w:tcW w:w="4365" w:type="dxa"/>
          </w:tcPr>
          <w:p w14:paraId="1FA21889" w14:textId="0886CEA8" w:rsidR="0000190C" w:rsidRDefault="00835DC9" w:rsidP="00FC4807">
            <w:proofErr w:type="spellStart"/>
            <w:r>
              <w:t>idDipendente</w:t>
            </w:r>
            <w:proofErr w:type="spellEnd"/>
            <w:r>
              <w:t xml:space="preserve">, </w:t>
            </w:r>
            <w:proofErr w:type="spellStart"/>
            <w:r>
              <w:t>codOpere</w:t>
            </w:r>
            <w:proofErr w:type="spellEnd"/>
          </w:p>
        </w:tc>
      </w:tr>
    </w:tbl>
    <w:p w14:paraId="04776E8A" w14:textId="77777777" w:rsidR="0047310B" w:rsidRDefault="0047310B" w:rsidP="00FC4807"/>
    <w:p w14:paraId="07B8EA0B" w14:textId="130A57DA" w:rsidR="00624C84" w:rsidRDefault="001E14FE" w:rsidP="00FC4807">
      <w:r>
        <w:t xml:space="preserve">Vincoli </w:t>
      </w:r>
      <w:r w:rsidR="00E37545">
        <w:t>d</w:t>
      </w:r>
      <w:r>
        <w:t xml:space="preserve">i integrità referenziali: </w:t>
      </w:r>
    </w:p>
    <w:tbl>
      <w:tblPr>
        <w:tblStyle w:val="Grigliatabellachiara"/>
        <w:tblW w:w="0" w:type="auto"/>
        <w:tblLook w:val="04A0" w:firstRow="1" w:lastRow="0" w:firstColumn="1" w:lastColumn="0" w:noHBand="0" w:noVBand="1"/>
      </w:tblPr>
      <w:tblGrid>
        <w:gridCol w:w="4366"/>
        <w:gridCol w:w="4362"/>
      </w:tblGrid>
      <w:tr w:rsidR="001E14FE" w14:paraId="51646136" w14:textId="77777777" w:rsidTr="005A57C3">
        <w:tc>
          <w:tcPr>
            <w:tcW w:w="4366" w:type="dxa"/>
          </w:tcPr>
          <w:p w14:paraId="204BFC44" w14:textId="72BDBD64" w:rsidR="001E14FE" w:rsidRPr="00027635" w:rsidRDefault="00736DF2" w:rsidP="00FC4807">
            <w:pPr>
              <w:rPr>
                <w:b/>
                <w:bCs/>
              </w:rPr>
            </w:pPr>
            <w:r w:rsidRPr="00027635">
              <w:rPr>
                <w:b/>
                <w:bCs/>
              </w:rPr>
              <w:t xml:space="preserve">Chiave esterne </w:t>
            </w:r>
          </w:p>
        </w:tc>
        <w:tc>
          <w:tcPr>
            <w:tcW w:w="4362" w:type="dxa"/>
          </w:tcPr>
          <w:p w14:paraId="1E19732E" w14:textId="4C835150" w:rsidR="001E14FE" w:rsidRPr="00027635" w:rsidRDefault="00736DF2" w:rsidP="00FC4807">
            <w:pPr>
              <w:rPr>
                <w:b/>
                <w:bCs/>
              </w:rPr>
            </w:pPr>
            <w:r w:rsidRPr="00027635">
              <w:rPr>
                <w:b/>
                <w:bCs/>
              </w:rPr>
              <w:t xml:space="preserve">Referenzia </w:t>
            </w:r>
          </w:p>
        </w:tc>
      </w:tr>
      <w:tr w:rsidR="001E14FE" w14:paraId="651D0D03" w14:textId="77777777" w:rsidTr="005A57C3">
        <w:tc>
          <w:tcPr>
            <w:tcW w:w="4366" w:type="dxa"/>
          </w:tcPr>
          <w:p w14:paraId="12F2229F" w14:textId="7FA1634B" w:rsidR="001E14FE" w:rsidRDefault="00CC7BB3" w:rsidP="00CC7BB3">
            <w:proofErr w:type="spellStart"/>
            <w:r>
              <w:t>Contratti.idDipendenti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6E26E49B" w14:textId="08796F44" w:rsidR="001E14FE" w:rsidRDefault="00CC7BB3" w:rsidP="00FC4807">
            <w:proofErr w:type="spellStart"/>
            <w:r>
              <w:t>Dipendenti.idDipendenti</w:t>
            </w:r>
            <w:proofErr w:type="spellEnd"/>
            <w:r>
              <w:t>.</w:t>
            </w:r>
          </w:p>
        </w:tc>
      </w:tr>
      <w:tr w:rsidR="001E14FE" w14:paraId="495E01FE" w14:textId="77777777" w:rsidTr="005A57C3">
        <w:tc>
          <w:tcPr>
            <w:tcW w:w="4366" w:type="dxa"/>
          </w:tcPr>
          <w:p w14:paraId="26890BED" w14:textId="42E35952" w:rsidR="001E14FE" w:rsidRDefault="00CC7BB3" w:rsidP="00CC7BB3">
            <w:proofErr w:type="spellStart"/>
            <w:r>
              <w:t>Contratti.p_ivaMuseo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729B42C9" w14:textId="67923EB1" w:rsidR="001E14FE" w:rsidRDefault="00CC7BB3" w:rsidP="00FC4807">
            <w:proofErr w:type="spellStart"/>
            <w:r>
              <w:t>Musei.p_iva</w:t>
            </w:r>
            <w:proofErr w:type="spellEnd"/>
            <w:r>
              <w:t>.</w:t>
            </w:r>
          </w:p>
        </w:tc>
      </w:tr>
      <w:tr w:rsidR="001E14FE" w14:paraId="2E908CBF" w14:textId="77777777" w:rsidTr="005A57C3">
        <w:tc>
          <w:tcPr>
            <w:tcW w:w="4366" w:type="dxa"/>
          </w:tcPr>
          <w:p w14:paraId="367F598C" w14:textId="525768E4" w:rsidR="001E14FE" w:rsidRDefault="00CC7BB3" w:rsidP="00DA79A5">
            <w:proofErr w:type="spellStart"/>
            <w:r>
              <w:t>Stipulano.p_ivaMuseo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4E9B1564" w14:textId="11856DE5" w:rsidR="001E14FE" w:rsidRDefault="00DB5D60" w:rsidP="00FC4807">
            <w:proofErr w:type="spellStart"/>
            <w:r>
              <w:t>Musei.p_iva</w:t>
            </w:r>
            <w:proofErr w:type="spellEnd"/>
            <w:r>
              <w:t>.</w:t>
            </w:r>
          </w:p>
        </w:tc>
      </w:tr>
      <w:tr w:rsidR="001E14FE" w14:paraId="0E6461EA" w14:textId="77777777" w:rsidTr="005A57C3">
        <w:tc>
          <w:tcPr>
            <w:tcW w:w="4366" w:type="dxa"/>
          </w:tcPr>
          <w:p w14:paraId="7A74590B" w14:textId="788AE818" w:rsidR="001E14FE" w:rsidRDefault="00CC7BB3" w:rsidP="00FC4807">
            <w:proofErr w:type="spellStart"/>
            <w:r>
              <w:t>Stipulano.</w:t>
            </w:r>
            <w:r w:rsidRPr="00100205">
              <w:t>numeroContratto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5C88FD25" w14:textId="7D242485" w:rsidR="001E14FE" w:rsidRDefault="00DB5D60" w:rsidP="00FC4807">
            <w:proofErr w:type="spellStart"/>
            <w:r>
              <w:t>Contratti.</w:t>
            </w:r>
            <w:r w:rsidRPr="00100205">
              <w:t>numeroContratto</w:t>
            </w:r>
            <w:proofErr w:type="spellEnd"/>
            <w:r>
              <w:t>.</w:t>
            </w:r>
          </w:p>
        </w:tc>
      </w:tr>
      <w:tr w:rsidR="001E14FE" w14:paraId="40BD1822" w14:textId="77777777" w:rsidTr="005A57C3">
        <w:tc>
          <w:tcPr>
            <w:tcW w:w="4366" w:type="dxa"/>
          </w:tcPr>
          <w:p w14:paraId="0115425F" w14:textId="25C71DA6" w:rsidR="00DB5D60" w:rsidRDefault="00DB5D60" w:rsidP="00DB5D60">
            <w:proofErr w:type="spellStart"/>
            <w:r>
              <w:t>Stipulan</w:t>
            </w:r>
            <w:r w:rsidR="00613E39">
              <w:t>o</w:t>
            </w:r>
            <w:r>
              <w:t>.idDipendenti</w:t>
            </w:r>
            <w:proofErr w:type="spellEnd"/>
            <w:r>
              <w:t xml:space="preserve">  </w:t>
            </w:r>
          </w:p>
          <w:p w14:paraId="3C0D0FF2" w14:textId="1828E6FC" w:rsidR="001E14FE" w:rsidRDefault="001E14FE" w:rsidP="00D65B8C"/>
        </w:tc>
        <w:tc>
          <w:tcPr>
            <w:tcW w:w="4362" w:type="dxa"/>
          </w:tcPr>
          <w:p w14:paraId="5C298AC2" w14:textId="6776EEE4" w:rsidR="001E14FE" w:rsidRDefault="00DB5D60" w:rsidP="00FC4807">
            <w:proofErr w:type="spellStart"/>
            <w:r>
              <w:t>Dipendenti.idDipendenti</w:t>
            </w:r>
            <w:proofErr w:type="spellEnd"/>
            <w:r>
              <w:t>.</w:t>
            </w:r>
          </w:p>
        </w:tc>
      </w:tr>
      <w:tr w:rsidR="001E14FE" w14:paraId="15DDD5BF" w14:textId="77777777" w:rsidTr="005A57C3">
        <w:tc>
          <w:tcPr>
            <w:tcW w:w="4366" w:type="dxa"/>
          </w:tcPr>
          <w:p w14:paraId="31539A28" w14:textId="17F79E06" w:rsidR="001E14FE" w:rsidRDefault="00D65B8C" w:rsidP="00FC4807">
            <w:proofErr w:type="spellStart"/>
            <w:r>
              <w:t>Organizza.p_ivaMuseo</w:t>
            </w:r>
            <w:proofErr w:type="spellEnd"/>
          </w:p>
        </w:tc>
        <w:tc>
          <w:tcPr>
            <w:tcW w:w="4362" w:type="dxa"/>
          </w:tcPr>
          <w:p w14:paraId="6F4DC725" w14:textId="5FB27F61" w:rsidR="001E14FE" w:rsidRDefault="00D65B8C" w:rsidP="00FC4807">
            <w:proofErr w:type="spellStart"/>
            <w:r>
              <w:t>Musei.p_iva</w:t>
            </w:r>
            <w:proofErr w:type="spellEnd"/>
            <w:r>
              <w:t>.</w:t>
            </w:r>
          </w:p>
        </w:tc>
      </w:tr>
      <w:tr w:rsidR="001E14FE" w14:paraId="7FE4FC6D" w14:textId="77777777" w:rsidTr="005A57C3">
        <w:tc>
          <w:tcPr>
            <w:tcW w:w="4366" w:type="dxa"/>
          </w:tcPr>
          <w:p w14:paraId="7A5DCB3D" w14:textId="060CBF40" w:rsidR="001E14FE" w:rsidRDefault="00D65B8C" w:rsidP="00F31F87">
            <w:proofErr w:type="spellStart"/>
            <w:r>
              <w:t>Organizza.idSalaEventi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7B4ACE9B" w14:textId="0B247379" w:rsidR="001E14FE" w:rsidRDefault="00D65B8C" w:rsidP="00FC4807">
            <w:proofErr w:type="spellStart"/>
            <w:r>
              <w:t>Eventi.idSala</w:t>
            </w:r>
            <w:proofErr w:type="spellEnd"/>
            <w:r>
              <w:t>.</w:t>
            </w:r>
          </w:p>
        </w:tc>
      </w:tr>
      <w:tr w:rsidR="00F31F87" w14:paraId="4DE065F6" w14:textId="77777777" w:rsidTr="005A57C3">
        <w:tc>
          <w:tcPr>
            <w:tcW w:w="4366" w:type="dxa"/>
          </w:tcPr>
          <w:p w14:paraId="632039AA" w14:textId="2972FBB6" w:rsidR="00F31F87" w:rsidRDefault="00D65B8C" w:rsidP="00D653C2">
            <w:r>
              <w:t>Organizza</w:t>
            </w:r>
            <w:r w:rsidRPr="00A12AE1">
              <w:t xml:space="preserve">. </w:t>
            </w:r>
            <w:proofErr w:type="spellStart"/>
            <w:r w:rsidRPr="00A12AE1">
              <w:t>dataEvento</w:t>
            </w:r>
            <w:proofErr w:type="spellEnd"/>
            <w:r w:rsidRPr="00A12AE1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362" w:type="dxa"/>
          </w:tcPr>
          <w:p w14:paraId="66510958" w14:textId="6A3DE67F" w:rsidR="00F31F87" w:rsidRDefault="00D65B8C" w:rsidP="00FC4807">
            <w:r w:rsidRPr="00A12AE1">
              <w:t xml:space="preserve">Eventi. </w:t>
            </w:r>
            <w:proofErr w:type="spellStart"/>
            <w:r w:rsidRPr="00A12AE1">
              <w:t>dataEvento</w:t>
            </w:r>
            <w:proofErr w:type="spellEnd"/>
            <w:r>
              <w:t>.</w:t>
            </w:r>
          </w:p>
        </w:tc>
      </w:tr>
      <w:tr w:rsidR="00F31F87" w14:paraId="3CDA4C4C" w14:textId="77777777" w:rsidTr="005A57C3">
        <w:tc>
          <w:tcPr>
            <w:tcW w:w="4366" w:type="dxa"/>
          </w:tcPr>
          <w:p w14:paraId="34B464E9" w14:textId="1F84FF97" w:rsidR="00F31F87" w:rsidRDefault="00D65B8C" w:rsidP="00D65B8C">
            <w:proofErr w:type="spellStart"/>
            <w:r>
              <w:t>Eventi.p_ivaMuseo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0790109F" w14:textId="581F6777" w:rsidR="00F31F87" w:rsidRDefault="00D65B8C" w:rsidP="00FC4807">
            <w:proofErr w:type="spellStart"/>
            <w:r>
              <w:t>Musei.p_iva</w:t>
            </w:r>
            <w:proofErr w:type="spellEnd"/>
            <w:r>
              <w:t>.</w:t>
            </w:r>
          </w:p>
        </w:tc>
      </w:tr>
      <w:tr w:rsidR="00F31F87" w14:paraId="7C59DA2F" w14:textId="77777777" w:rsidTr="005A57C3">
        <w:tc>
          <w:tcPr>
            <w:tcW w:w="4366" w:type="dxa"/>
          </w:tcPr>
          <w:p w14:paraId="1DADE3B7" w14:textId="3B777D44" w:rsidR="00F31F87" w:rsidRDefault="00D65B8C" w:rsidP="006060F8">
            <w:proofErr w:type="spellStart"/>
            <w:r>
              <w:t>Partecipano.codicePrenotazioneVisitatori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3305B0BC" w14:textId="424A57B3" w:rsidR="00F31F87" w:rsidRDefault="006060F8" w:rsidP="00FC4807">
            <w:proofErr w:type="spellStart"/>
            <w:r>
              <w:t>Visitatore.codicePrenotazione</w:t>
            </w:r>
            <w:proofErr w:type="spellEnd"/>
            <w:r>
              <w:t>.</w:t>
            </w:r>
          </w:p>
        </w:tc>
      </w:tr>
      <w:tr w:rsidR="00F31F87" w14:paraId="40E56686" w14:textId="77777777" w:rsidTr="005A57C3">
        <w:tc>
          <w:tcPr>
            <w:tcW w:w="4366" w:type="dxa"/>
          </w:tcPr>
          <w:p w14:paraId="1E143EA1" w14:textId="56434568" w:rsidR="00F31F87" w:rsidRDefault="006060F8" w:rsidP="005A57C3">
            <w:proofErr w:type="spellStart"/>
            <w:r>
              <w:t>Partecipano.idSalaEventi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09B35C37" w14:textId="5B366865" w:rsidR="00F31F87" w:rsidRDefault="006060F8" w:rsidP="00FC4807">
            <w:proofErr w:type="spellStart"/>
            <w:r>
              <w:t>Eventi.idSala</w:t>
            </w:r>
            <w:proofErr w:type="spellEnd"/>
            <w:r>
              <w:t>.</w:t>
            </w:r>
          </w:p>
        </w:tc>
      </w:tr>
      <w:tr w:rsidR="00F31F87" w14:paraId="5E2C5F6B" w14:textId="77777777" w:rsidTr="005A57C3">
        <w:tc>
          <w:tcPr>
            <w:tcW w:w="4366" w:type="dxa"/>
          </w:tcPr>
          <w:p w14:paraId="3B9AF387" w14:textId="59B0DBB5" w:rsidR="00F31F87" w:rsidRDefault="006060F8" w:rsidP="006060F8">
            <w:proofErr w:type="spellStart"/>
            <w:r>
              <w:t>Opere.codFornitore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427D5B82" w14:textId="3E240448" w:rsidR="00F31F87" w:rsidRDefault="006060F8" w:rsidP="00FC4807">
            <w:proofErr w:type="spellStart"/>
            <w:r>
              <w:t>Dipendenti.idDipendenti</w:t>
            </w:r>
            <w:proofErr w:type="spellEnd"/>
            <w:r>
              <w:t>.</w:t>
            </w:r>
          </w:p>
        </w:tc>
      </w:tr>
      <w:tr w:rsidR="00D65B8C" w14:paraId="2CC426DD" w14:textId="77777777" w:rsidTr="005A57C3">
        <w:tc>
          <w:tcPr>
            <w:tcW w:w="4366" w:type="dxa"/>
          </w:tcPr>
          <w:p w14:paraId="16757EDD" w14:textId="5A2136CD" w:rsidR="00D65B8C" w:rsidRDefault="006060F8" w:rsidP="00D653C2">
            <w:proofErr w:type="spellStart"/>
            <w:r>
              <w:t>Opere.p_ivaMuseoOpre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3490A985" w14:textId="5BF2616F" w:rsidR="00D65B8C" w:rsidRDefault="006060F8" w:rsidP="00FC4807">
            <w:r>
              <w:t>Musei.</w:t>
            </w:r>
            <w:r w:rsidRPr="006D76FB">
              <w:t xml:space="preserve"> </w:t>
            </w:r>
            <w:proofErr w:type="spellStart"/>
            <w:r>
              <w:t>p_iva</w:t>
            </w:r>
            <w:proofErr w:type="spellEnd"/>
            <w:r>
              <w:t>.</w:t>
            </w:r>
          </w:p>
        </w:tc>
      </w:tr>
      <w:tr w:rsidR="00D65B8C" w14:paraId="7C370C6C" w14:textId="77777777" w:rsidTr="005A57C3">
        <w:tc>
          <w:tcPr>
            <w:tcW w:w="4366" w:type="dxa"/>
          </w:tcPr>
          <w:p w14:paraId="7C13B410" w14:textId="1338A476" w:rsidR="00D65B8C" w:rsidRDefault="006060F8" w:rsidP="00D653C2">
            <w:proofErr w:type="spellStart"/>
            <w:r>
              <w:lastRenderedPageBreak/>
              <w:t>Esposti.idSalaEventi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1AEFCA78" w14:textId="4068CD58" w:rsidR="00D65B8C" w:rsidRDefault="006060F8" w:rsidP="00FC4807">
            <w:proofErr w:type="spellStart"/>
            <w:r>
              <w:t>Eventi.idSala</w:t>
            </w:r>
            <w:proofErr w:type="spellEnd"/>
            <w:r>
              <w:t>.</w:t>
            </w:r>
          </w:p>
        </w:tc>
      </w:tr>
      <w:tr w:rsidR="00D65B8C" w14:paraId="65F13461" w14:textId="77777777" w:rsidTr="005A57C3">
        <w:tc>
          <w:tcPr>
            <w:tcW w:w="4366" w:type="dxa"/>
          </w:tcPr>
          <w:p w14:paraId="66E4793A" w14:textId="05C31BA4" w:rsidR="00D65B8C" w:rsidRDefault="006060F8" w:rsidP="00D653C2">
            <w:proofErr w:type="spellStart"/>
            <w:r>
              <w:t>Esposti.codOpereMuseo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660B98C9" w14:textId="142667F8" w:rsidR="00D65B8C" w:rsidRDefault="006060F8" w:rsidP="00FC4807">
            <w:proofErr w:type="spellStart"/>
            <w:r>
              <w:t>Opere.codOpere</w:t>
            </w:r>
            <w:proofErr w:type="spellEnd"/>
            <w:r>
              <w:t>.</w:t>
            </w:r>
          </w:p>
        </w:tc>
      </w:tr>
      <w:tr w:rsidR="00D65B8C" w14:paraId="7265C96D" w14:textId="77777777" w:rsidTr="005A57C3">
        <w:tc>
          <w:tcPr>
            <w:tcW w:w="4366" w:type="dxa"/>
          </w:tcPr>
          <w:p w14:paraId="71735383" w14:textId="0F1FF00A" w:rsidR="00D65B8C" w:rsidRDefault="006060F8" w:rsidP="007727F8">
            <w:proofErr w:type="spellStart"/>
            <w:r>
              <w:t>Fornisce.idDipendenti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7057C677" w14:textId="6E337D55" w:rsidR="00D65B8C" w:rsidRDefault="007727F8" w:rsidP="00FC4807">
            <w:proofErr w:type="spellStart"/>
            <w:r>
              <w:t>Dipendente.idDipendente</w:t>
            </w:r>
            <w:proofErr w:type="spellEnd"/>
            <w:r>
              <w:t>.</w:t>
            </w:r>
          </w:p>
        </w:tc>
      </w:tr>
      <w:tr w:rsidR="00D65B8C" w14:paraId="51781EC0" w14:textId="77777777" w:rsidTr="005A57C3">
        <w:tc>
          <w:tcPr>
            <w:tcW w:w="4366" w:type="dxa"/>
          </w:tcPr>
          <w:p w14:paraId="45ED40BA" w14:textId="2F3CCE42" w:rsidR="00D65B8C" w:rsidRDefault="007727F8" w:rsidP="00D653C2">
            <w:proofErr w:type="spellStart"/>
            <w:r>
              <w:t>Fornisce.codOperaMuseo</w:t>
            </w:r>
            <w:proofErr w:type="spellEnd"/>
            <w:r>
              <w:t xml:space="preserve"> </w:t>
            </w:r>
          </w:p>
        </w:tc>
        <w:tc>
          <w:tcPr>
            <w:tcW w:w="4362" w:type="dxa"/>
          </w:tcPr>
          <w:p w14:paraId="39D8E93A" w14:textId="28D4039F" w:rsidR="00D65B8C" w:rsidRDefault="007727F8" w:rsidP="00FC4807">
            <w:proofErr w:type="spellStart"/>
            <w:r>
              <w:t>Opera.codOpera</w:t>
            </w:r>
            <w:proofErr w:type="spellEnd"/>
            <w:r>
              <w:t>.</w:t>
            </w:r>
          </w:p>
        </w:tc>
      </w:tr>
    </w:tbl>
    <w:p w14:paraId="7137B097" w14:textId="77777777" w:rsidR="001E14FE" w:rsidRDefault="001E14FE" w:rsidP="00FC4807"/>
    <w:p w14:paraId="3F9D5948" w14:textId="77777777" w:rsidR="00E23343" w:rsidRDefault="00E23343" w:rsidP="00E23343">
      <w:pPr>
        <w:pStyle w:val="Titolo1"/>
        <w:spacing w:line="300" w:lineRule="auto"/>
        <w:rPr>
          <w:rFonts w:ascii="Cambria" w:hAnsi="Cambria"/>
          <w:color w:val="auto"/>
          <w:sz w:val="36"/>
          <w:szCs w:val="36"/>
        </w:rPr>
      </w:pPr>
      <w:r>
        <w:rPr>
          <w:rFonts w:ascii="Cambria" w:hAnsi="Cambria"/>
          <w:color w:val="auto"/>
          <w:sz w:val="36"/>
          <w:szCs w:val="36"/>
        </w:rPr>
        <w:t>Implementazione in MySQL</w:t>
      </w:r>
    </w:p>
    <w:p w14:paraId="5E225706" w14:textId="1131D07E" w:rsidR="00722425" w:rsidRDefault="00E23343" w:rsidP="003770BC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E23343">
        <w:rPr>
          <w:rFonts w:ascii="Centaur" w:hAnsi="Centaur"/>
          <w:sz w:val="24"/>
          <w:szCs w:val="24"/>
        </w:rPr>
        <w:t>Il codice MySQL è stato implementato tramite il software MySQL Workbench versione 8.0.23,</w:t>
      </w:r>
      <w:r>
        <w:rPr>
          <w:rFonts w:ascii="Centaur" w:hAnsi="Centaur"/>
          <w:sz w:val="24"/>
          <w:szCs w:val="24"/>
        </w:rPr>
        <w:t xml:space="preserve"> </w:t>
      </w:r>
      <w:r w:rsidRPr="00E23343">
        <w:rPr>
          <w:rFonts w:ascii="Centaur" w:hAnsi="Centaur"/>
          <w:sz w:val="24"/>
          <w:szCs w:val="24"/>
        </w:rPr>
        <w:t>utilizzando la versione 8.0.23 di MySQL.</w:t>
      </w:r>
      <w:r>
        <w:rPr>
          <w:rFonts w:ascii="Centaur" w:hAnsi="Centaur"/>
          <w:sz w:val="24"/>
          <w:szCs w:val="24"/>
        </w:rPr>
        <w:t xml:space="preserve"> </w:t>
      </w:r>
      <w:bookmarkStart w:id="0" w:name="_Toc74234051"/>
    </w:p>
    <w:p w14:paraId="1DA18B2E" w14:textId="77777777" w:rsidR="003D2FD1" w:rsidRPr="003D2FD1" w:rsidRDefault="003D2FD1" w:rsidP="003770BC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</w:p>
    <w:p w14:paraId="2B1C29D9" w14:textId="556350DF" w:rsidR="003770BC" w:rsidRPr="00B4673B" w:rsidRDefault="003770BC" w:rsidP="003770BC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B4673B">
        <w:rPr>
          <w:rFonts w:ascii="Centaur" w:hAnsi="Centaur"/>
          <w:sz w:val="32"/>
          <w:szCs w:val="32"/>
        </w:rPr>
        <w:t>Viste</w:t>
      </w:r>
      <w:bookmarkEnd w:id="0"/>
    </w:p>
    <w:p w14:paraId="727E4026" w14:textId="0C9153AD" w:rsidR="003770BC" w:rsidRDefault="003770BC" w:rsidP="003770BC">
      <w:pPr>
        <w:spacing w:after="0" w:line="276" w:lineRule="auto"/>
        <w:ind w:left="142" w:hanging="142"/>
        <w:jc w:val="both"/>
        <w:rPr>
          <w:rFonts w:ascii="Centaur" w:hAnsi="Centaur"/>
          <w:sz w:val="24"/>
          <w:szCs w:val="24"/>
        </w:rPr>
      </w:pPr>
      <w:r w:rsidRPr="00245126">
        <w:rPr>
          <w:rFonts w:ascii="Centaur" w:hAnsi="Centaur"/>
          <w:sz w:val="24"/>
          <w:szCs w:val="24"/>
        </w:rPr>
        <w:t>Nel codice sono presenti due viste</w:t>
      </w:r>
      <w:r w:rsidR="00543EC2">
        <w:rPr>
          <w:rFonts w:ascii="Centaur" w:hAnsi="Centaur"/>
          <w:sz w:val="24"/>
          <w:szCs w:val="24"/>
        </w:rPr>
        <w:t xml:space="preserve"> </w:t>
      </w:r>
      <w:proofErr w:type="spellStart"/>
      <w:r w:rsidRPr="00245126">
        <w:rPr>
          <w:rFonts w:ascii="Centaur" w:hAnsi="Centaur"/>
          <w:i/>
          <w:iCs/>
          <w:sz w:val="24"/>
          <w:szCs w:val="24"/>
        </w:rPr>
        <w:t>ContrattiScaduti</w:t>
      </w:r>
      <w:proofErr w:type="spellEnd"/>
      <w:r w:rsidR="00543EC2">
        <w:rPr>
          <w:rFonts w:ascii="Centaur" w:hAnsi="Centaur"/>
          <w:sz w:val="24"/>
          <w:szCs w:val="24"/>
        </w:rPr>
        <w:t xml:space="preserve"> e </w:t>
      </w:r>
      <w:proofErr w:type="spellStart"/>
      <w:proofErr w:type="gramStart"/>
      <w:r w:rsidR="00543EC2">
        <w:rPr>
          <w:rFonts w:ascii="Centaur" w:hAnsi="Centaur"/>
          <w:i/>
          <w:iCs/>
          <w:sz w:val="24"/>
          <w:szCs w:val="24"/>
        </w:rPr>
        <w:t>OpereInterneAlMuseo</w:t>
      </w:r>
      <w:proofErr w:type="spellEnd"/>
      <w:r w:rsidR="00543EC2">
        <w:rPr>
          <w:rFonts w:ascii="Centaur" w:hAnsi="Centaur"/>
          <w:i/>
          <w:iCs/>
          <w:sz w:val="24"/>
          <w:szCs w:val="24"/>
        </w:rPr>
        <w:t xml:space="preserve"> </w:t>
      </w:r>
      <w:r w:rsidR="00543EC2">
        <w:rPr>
          <w:rFonts w:ascii="Centaur" w:hAnsi="Centaur"/>
          <w:sz w:val="24"/>
          <w:szCs w:val="24"/>
        </w:rPr>
        <w:t>:</w:t>
      </w:r>
      <w:proofErr w:type="gramEnd"/>
    </w:p>
    <w:p w14:paraId="0D9AC7B4" w14:textId="05EBFC97" w:rsidR="00543EC2" w:rsidRPr="00543EC2" w:rsidRDefault="00543EC2" w:rsidP="00543EC2">
      <w:pPr>
        <w:pStyle w:val="Paragrafoelenco"/>
        <w:numPr>
          <w:ilvl w:val="0"/>
          <w:numId w:val="9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proofErr w:type="spellStart"/>
      <w:r w:rsidRPr="00543EC2">
        <w:rPr>
          <w:rFonts w:ascii="Centaur" w:hAnsi="Centaur"/>
          <w:i/>
          <w:iCs/>
          <w:sz w:val="24"/>
          <w:szCs w:val="24"/>
        </w:rPr>
        <w:t>ContrattiScaduti</w:t>
      </w:r>
      <w:proofErr w:type="spellEnd"/>
      <w:r w:rsidRPr="00543EC2">
        <w:rPr>
          <w:rFonts w:ascii="Centaur" w:hAnsi="Centaur"/>
          <w:sz w:val="24"/>
          <w:szCs w:val="24"/>
        </w:rPr>
        <w:t>: questa vista mostra lo storico dei contratti scaduti.</w:t>
      </w:r>
    </w:p>
    <w:p w14:paraId="1E0BFBA2" w14:textId="77777777" w:rsidR="00822647" w:rsidRDefault="004368E2" w:rsidP="00822647">
      <w:pPr>
        <w:pStyle w:val="Paragrafoelenco"/>
        <w:numPr>
          <w:ilvl w:val="0"/>
          <w:numId w:val="7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proofErr w:type="spellStart"/>
      <w:r>
        <w:rPr>
          <w:rFonts w:ascii="Centaur" w:hAnsi="Centaur"/>
          <w:i/>
          <w:iCs/>
          <w:sz w:val="24"/>
          <w:szCs w:val="24"/>
        </w:rPr>
        <w:t>OpereInterneAlMuseo</w:t>
      </w:r>
      <w:proofErr w:type="spellEnd"/>
      <w:r w:rsidR="003770BC" w:rsidRPr="00245126">
        <w:rPr>
          <w:rFonts w:ascii="Centaur" w:hAnsi="Centaur"/>
          <w:sz w:val="24"/>
          <w:szCs w:val="24"/>
        </w:rPr>
        <w:t>:</w:t>
      </w:r>
      <w:r w:rsidR="0070641C">
        <w:rPr>
          <w:rFonts w:ascii="Centaur" w:hAnsi="Centaur"/>
          <w:sz w:val="24"/>
          <w:szCs w:val="24"/>
        </w:rPr>
        <w:t xml:space="preserve"> questa vista</w:t>
      </w:r>
      <w:r w:rsidR="00F77A62">
        <w:rPr>
          <w:rFonts w:ascii="Centaur" w:hAnsi="Centaur"/>
          <w:sz w:val="24"/>
          <w:szCs w:val="24"/>
        </w:rPr>
        <w:t xml:space="preserve"> mostra lo storico delle opere interne </w:t>
      </w:r>
      <w:r w:rsidR="006D0E78">
        <w:rPr>
          <w:rFonts w:ascii="Centaur" w:hAnsi="Centaur"/>
          <w:sz w:val="24"/>
          <w:szCs w:val="24"/>
        </w:rPr>
        <w:t xml:space="preserve">al museo, in particolare sulla partita iva </w:t>
      </w:r>
      <w:r w:rsidR="00C94270">
        <w:rPr>
          <w:rFonts w:ascii="Centaur" w:hAnsi="Centaur"/>
          <w:sz w:val="24"/>
          <w:szCs w:val="24"/>
        </w:rPr>
        <w:t xml:space="preserve">del museo </w:t>
      </w:r>
      <w:r w:rsidR="00C94270" w:rsidRPr="00C94270">
        <w:rPr>
          <w:rFonts w:ascii="Centaur" w:hAnsi="Centaur"/>
          <w:sz w:val="24"/>
          <w:szCs w:val="24"/>
        </w:rPr>
        <w:t>IT456789012</w:t>
      </w:r>
      <w:r w:rsidR="003770BC" w:rsidRPr="00245126">
        <w:rPr>
          <w:rFonts w:ascii="Centaur" w:hAnsi="Centaur"/>
          <w:sz w:val="24"/>
          <w:szCs w:val="24"/>
        </w:rPr>
        <w:t>.</w:t>
      </w:r>
      <w:bookmarkStart w:id="1" w:name="_Toc74234052"/>
    </w:p>
    <w:p w14:paraId="2374B861" w14:textId="77777777" w:rsidR="00822647" w:rsidRDefault="00822647" w:rsidP="00822647">
      <w:pPr>
        <w:pStyle w:val="Paragrafoelenco"/>
        <w:spacing w:after="0" w:line="276" w:lineRule="auto"/>
        <w:jc w:val="both"/>
        <w:rPr>
          <w:rFonts w:ascii="Centaur" w:hAnsi="Centaur"/>
          <w:sz w:val="24"/>
          <w:szCs w:val="24"/>
        </w:rPr>
      </w:pPr>
    </w:p>
    <w:p w14:paraId="07873BCF" w14:textId="123889D2" w:rsidR="00822647" w:rsidRPr="00B4673B" w:rsidRDefault="00822647" w:rsidP="00822647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B4673B">
        <w:rPr>
          <w:rFonts w:ascii="Centaur" w:hAnsi="Centaur"/>
          <w:sz w:val="32"/>
          <w:szCs w:val="32"/>
        </w:rPr>
        <w:t>Funzioni</w:t>
      </w:r>
      <w:bookmarkEnd w:id="1"/>
    </w:p>
    <w:p w14:paraId="6A0E1876" w14:textId="0FB2882A" w:rsidR="00822647" w:rsidRDefault="00822647" w:rsidP="00822647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6E730F">
        <w:rPr>
          <w:rFonts w:ascii="Centaur" w:hAnsi="Centaur"/>
          <w:sz w:val="24"/>
          <w:szCs w:val="24"/>
        </w:rPr>
        <w:t xml:space="preserve">La funzione </w:t>
      </w:r>
      <w:proofErr w:type="spellStart"/>
      <w:proofErr w:type="gramStart"/>
      <w:r w:rsidRPr="006E730F">
        <w:rPr>
          <w:rFonts w:ascii="Centaur" w:hAnsi="Centaur"/>
          <w:i/>
          <w:iCs/>
          <w:sz w:val="24"/>
          <w:szCs w:val="24"/>
        </w:rPr>
        <w:t>get</w:t>
      </w:r>
      <w:r w:rsidR="00182C55" w:rsidRPr="006E730F">
        <w:rPr>
          <w:rFonts w:ascii="Centaur" w:hAnsi="Centaur"/>
          <w:i/>
          <w:iCs/>
          <w:sz w:val="24"/>
          <w:szCs w:val="24"/>
        </w:rPr>
        <w:t>Stato</w:t>
      </w:r>
      <w:r w:rsidRPr="006E730F">
        <w:rPr>
          <w:rFonts w:ascii="Centaur" w:hAnsi="Centaur"/>
          <w:i/>
          <w:iCs/>
          <w:sz w:val="24"/>
          <w:szCs w:val="24"/>
        </w:rPr>
        <w:t>Contratti</w:t>
      </w:r>
      <w:proofErr w:type="spellEnd"/>
      <w:r w:rsidRPr="006E730F">
        <w:rPr>
          <w:rFonts w:ascii="Centaur" w:hAnsi="Centaur"/>
          <w:sz w:val="24"/>
          <w:szCs w:val="24"/>
        </w:rPr>
        <w:t>(</w:t>
      </w:r>
      <w:proofErr w:type="gramEnd"/>
      <w:r w:rsidRPr="006E730F">
        <w:rPr>
          <w:rFonts w:ascii="Centaur" w:hAnsi="Centaur"/>
          <w:sz w:val="24"/>
          <w:szCs w:val="24"/>
        </w:rPr>
        <w:t>)</w:t>
      </w:r>
      <w:r w:rsidR="00277821">
        <w:rPr>
          <w:rFonts w:ascii="Centaur" w:hAnsi="Centaur"/>
          <w:sz w:val="24"/>
          <w:szCs w:val="24"/>
        </w:rPr>
        <w:t xml:space="preserve"> prende un id di un dipendente come parametro, e in base </w:t>
      </w:r>
      <w:r w:rsidR="00F338E7">
        <w:rPr>
          <w:rFonts w:ascii="Centaur" w:hAnsi="Centaur"/>
          <w:sz w:val="24"/>
          <w:szCs w:val="24"/>
        </w:rPr>
        <w:t xml:space="preserve">al tipo di contratto che il dipendente ha restituisce il suo stato del contratto. Quindi se </w:t>
      </w:r>
      <w:r w:rsidR="00F35E72">
        <w:rPr>
          <w:rFonts w:ascii="Centaur" w:hAnsi="Centaur"/>
          <w:sz w:val="24"/>
          <w:szCs w:val="24"/>
        </w:rPr>
        <w:t xml:space="preserve">il contratto del dipendente è uguale a 0 </w:t>
      </w:r>
      <w:r w:rsidR="006B3A6C">
        <w:rPr>
          <w:rFonts w:ascii="Centaur" w:hAnsi="Centaur"/>
          <w:sz w:val="24"/>
          <w:szCs w:val="24"/>
        </w:rPr>
        <w:t xml:space="preserve">vorrà dire che il suo </w:t>
      </w:r>
      <w:r w:rsidR="00312C6D">
        <w:rPr>
          <w:rFonts w:ascii="Centaur" w:hAnsi="Centaur"/>
          <w:sz w:val="24"/>
          <w:szCs w:val="24"/>
        </w:rPr>
        <w:t>contratto è cessato, se restituisce 1</w:t>
      </w:r>
      <w:r w:rsidR="006E730F">
        <w:rPr>
          <w:rFonts w:ascii="Centaur" w:hAnsi="Centaur"/>
          <w:sz w:val="24"/>
          <w:szCs w:val="24"/>
        </w:rPr>
        <w:t xml:space="preserve"> </w:t>
      </w:r>
      <w:r w:rsidR="00312C6D">
        <w:rPr>
          <w:rFonts w:ascii="Centaur" w:hAnsi="Centaur"/>
          <w:sz w:val="24"/>
          <w:szCs w:val="24"/>
        </w:rPr>
        <w:t xml:space="preserve">il suo contratto è attivo se invece restituisce NULL </w:t>
      </w:r>
      <w:r w:rsidR="009C326E">
        <w:rPr>
          <w:rFonts w:ascii="Centaur" w:hAnsi="Centaur"/>
          <w:sz w:val="24"/>
          <w:szCs w:val="24"/>
        </w:rPr>
        <w:t>vuol dire che l’id inserito non è presente tra i dipendenti.</w:t>
      </w:r>
    </w:p>
    <w:p w14:paraId="5C71EACE" w14:textId="3CAAEF19" w:rsidR="009C326E" w:rsidRPr="007B77FE" w:rsidRDefault="009C326E" w:rsidP="00822647">
      <w:pPr>
        <w:spacing w:after="0" w:line="276" w:lineRule="auto"/>
        <w:jc w:val="both"/>
        <w:rPr>
          <w:rFonts w:ascii="Centaur" w:hAnsi="Centaur"/>
          <w:sz w:val="32"/>
          <w:szCs w:val="32"/>
        </w:rPr>
      </w:pPr>
    </w:p>
    <w:p w14:paraId="1E321490" w14:textId="017725FC" w:rsidR="007B77FE" w:rsidRPr="007B77FE" w:rsidRDefault="009C326E" w:rsidP="00822647">
      <w:pPr>
        <w:spacing w:after="0" w:line="276" w:lineRule="auto"/>
        <w:jc w:val="both"/>
        <w:rPr>
          <w:rFonts w:ascii="Centaur" w:hAnsi="Centaur"/>
          <w:sz w:val="32"/>
          <w:szCs w:val="32"/>
        </w:rPr>
      </w:pPr>
      <w:r w:rsidRPr="007B77FE">
        <w:rPr>
          <w:rFonts w:ascii="Centaur" w:hAnsi="Centaur"/>
          <w:sz w:val="32"/>
          <w:szCs w:val="32"/>
        </w:rPr>
        <w:t>P</w:t>
      </w:r>
      <w:r w:rsidR="007B77FE">
        <w:rPr>
          <w:rFonts w:ascii="Centaur" w:hAnsi="Centaur"/>
          <w:sz w:val="32"/>
          <w:szCs w:val="32"/>
        </w:rPr>
        <w:t>rocedure:</w:t>
      </w:r>
    </w:p>
    <w:p w14:paraId="36384176" w14:textId="07361597" w:rsidR="00C94270" w:rsidRPr="007B77FE" w:rsidRDefault="00BD166E" w:rsidP="00C94270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7B77FE">
        <w:rPr>
          <w:rFonts w:ascii="Centaur" w:hAnsi="Centaur"/>
          <w:sz w:val="24"/>
          <w:szCs w:val="24"/>
        </w:rPr>
        <w:t>All’interno del codice sono presenti anche</w:t>
      </w:r>
      <w:r w:rsidR="008430C3" w:rsidRPr="007B77FE">
        <w:rPr>
          <w:rFonts w:ascii="Centaur" w:hAnsi="Centaur"/>
          <w:sz w:val="24"/>
          <w:szCs w:val="24"/>
        </w:rPr>
        <w:t xml:space="preserve"> due procedure </w:t>
      </w:r>
      <w:proofErr w:type="spellStart"/>
      <w:proofErr w:type="gramStart"/>
      <w:r w:rsidR="008430C3" w:rsidRPr="007B77FE">
        <w:rPr>
          <w:rFonts w:ascii="Centaur" w:hAnsi="Centaur"/>
          <w:sz w:val="24"/>
          <w:szCs w:val="24"/>
        </w:rPr>
        <w:t>ContaEventiPerTipoAnno</w:t>
      </w:r>
      <w:proofErr w:type="spellEnd"/>
      <w:r w:rsidR="008430C3" w:rsidRPr="007B77FE">
        <w:rPr>
          <w:rFonts w:ascii="Centaur" w:hAnsi="Centaur"/>
          <w:sz w:val="24"/>
          <w:szCs w:val="24"/>
        </w:rPr>
        <w:t>(</w:t>
      </w:r>
      <w:proofErr w:type="gramEnd"/>
      <w:r w:rsidR="008430C3" w:rsidRPr="007B77FE">
        <w:rPr>
          <w:rFonts w:ascii="Centaur" w:hAnsi="Centaur"/>
          <w:sz w:val="24"/>
          <w:szCs w:val="24"/>
        </w:rPr>
        <w:t xml:space="preserve">) ed </w:t>
      </w:r>
      <w:proofErr w:type="spellStart"/>
      <w:r w:rsidR="008430C3" w:rsidRPr="007B77FE">
        <w:rPr>
          <w:rFonts w:ascii="Centaur" w:hAnsi="Centaur"/>
          <w:sz w:val="24"/>
          <w:szCs w:val="24"/>
        </w:rPr>
        <w:t>EliminaEventiPassati</w:t>
      </w:r>
      <w:proofErr w:type="spellEnd"/>
      <w:r w:rsidR="008430C3" w:rsidRPr="007B77FE">
        <w:rPr>
          <w:rFonts w:ascii="Centaur" w:hAnsi="Centaur"/>
          <w:sz w:val="24"/>
          <w:szCs w:val="24"/>
        </w:rPr>
        <w:t>().</w:t>
      </w:r>
    </w:p>
    <w:p w14:paraId="47A97253" w14:textId="47F8754D" w:rsidR="008430C3" w:rsidRPr="007B77FE" w:rsidRDefault="008430C3" w:rsidP="008430C3">
      <w:pPr>
        <w:pStyle w:val="Paragrafoelenco"/>
        <w:numPr>
          <w:ilvl w:val="0"/>
          <w:numId w:val="9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7B77FE">
        <w:rPr>
          <w:rFonts w:ascii="Centaur" w:hAnsi="Centaur"/>
          <w:sz w:val="24"/>
          <w:szCs w:val="24"/>
        </w:rPr>
        <w:t xml:space="preserve">La procedura </w:t>
      </w:r>
      <w:proofErr w:type="spellStart"/>
      <w:proofErr w:type="gramStart"/>
      <w:r w:rsidRPr="007B77FE">
        <w:rPr>
          <w:rFonts w:ascii="Centaur" w:hAnsi="Centaur"/>
          <w:sz w:val="24"/>
          <w:szCs w:val="24"/>
        </w:rPr>
        <w:t>ContaEventiPerTipoAnno</w:t>
      </w:r>
      <w:proofErr w:type="spellEnd"/>
      <w:r w:rsidRPr="007B77FE">
        <w:rPr>
          <w:rFonts w:ascii="Centaur" w:hAnsi="Centaur"/>
          <w:sz w:val="24"/>
          <w:szCs w:val="24"/>
        </w:rPr>
        <w:t>(</w:t>
      </w:r>
      <w:proofErr w:type="gramEnd"/>
      <w:r w:rsidRPr="007B77FE">
        <w:rPr>
          <w:rFonts w:ascii="Centaur" w:hAnsi="Centaur"/>
          <w:sz w:val="24"/>
          <w:szCs w:val="24"/>
        </w:rPr>
        <w:t xml:space="preserve">), conta quanti </w:t>
      </w:r>
      <w:r w:rsidR="007B6653" w:rsidRPr="007B77FE">
        <w:rPr>
          <w:rFonts w:ascii="Centaur" w:hAnsi="Centaur"/>
          <w:sz w:val="24"/>
          <w:szCs w:val="24"/>
        </w:rPr>
        <w:t xml:space="preserve">tipi di eventi ci sono stati negli </w:t>
      </w:r>
      <w:r w:rsidR="0040576A" w:rsidRPr="007B77FE">
        <w:rPr>
          <w:rFonts w:ascii="Centaur" w:hAnsi="Centaur"/>
          <w:sz w:val="24"/>
          <w:szCs w:val="24"/>
        </w:rPr>
        <w:t>anni</w:t>
      </w:r>
      <w:r w:rsidR="007B6653" w:rsidRPr="007B77FE">
        <w:rPr>
          <w:rFonts w:ascii="Centaur" w:hAnsi="Centaur"/>
          <w:sz w:val="24"/>
          <w:szCs w:val="24"/>
        </w:rPr>
        <w:t xml:space="preserve"> e gli </w:t>
      </w:r>
      <w:r w:rsidR="0040576A" w:rsidRPr="007B77FE">
        <w:rPr>
          <w:rFonts w:ascii="Centaur" w:hAnsi="Centaur"/>
          <w:sz w:val="24"/>
          <w:szCs w:val="24"/>
        </w:rPr>
        <w:t>raggruppa</w:t>
      </w:r>
      <w:r w:rsidR="007B6653" w:rsidRPr="007B77FE">
        <w:rPr>
          <w:rFonts w:ascii="Centaur" w:hAnsi="Centaur"/>
          <w:sz w:val="24"/>
          <w:szCs w:val="24"/>
        </w:rPr>
        <w:t xml:space="preserve"> in base al tipo e all’anno.</w:t>
      </w:r>
    </w:p>
    <w:p w14:paraId="52E49A7F" w14:textId="3552BDAF" w:rsidR="008430C3" w:rsidRPr="007B77FE" w:rsidRDefault="007B6653" w:rsidP="008430C3">
      <w:pPr>
        <w:pStyle w:val="Paragrafoelenco"/>
        <w:numPr>
          <w:ilvl w:val="0"/>
          <w:numId w:val="9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7B77FE">
        <w:rPr>
          <w:rFonts w:ascii="Centaur" w:hAnsi="Centaur"/>
          <w:sz w:val="24"/>
          <w:szCs w:val="24"/>
        </w:rPr>
        <w:t xml:space="preserve">La procedura </w:t>
      </w:r>
      <w:proofErr w:type="spellStart"/>
      <w:r w:rsidR="00A723A6" w:rsidRPr="00A723A6">
        <w:rPr>
          <w:rFonts w:ascii="Centaur" w:hAnsi="Centaur"/>
          <w:sz w:val="24"/>
          <w:szCs w:val="24"/>
        </w:rPr>
        <w:t>eliminaEventiOrganizzatiPassati</w:t>
      </w:r>
      <w:proofErr w:type="spellEnd"/>
      <w:r w:rsidR="00A723A6" w:rsidRPr="00A723A6">
        <w:rPr>
          <w:rFonts w:ascii="Centaur" w:hAnsi="Centaur"/>
          <w:sz w:val="24"/>
          <w:szCs w:val="24"/>
        </w:rPr>
        <w:t xml:space="preserve"> </w:t>
      </w:r>
      <w:r w:rsidRPr="007B77FE">
        <w:rPr>
          <w:rFonts w:ascii="Centaur" w:hAnsi="Centaur"/>
          <w:sz w:val="24"/>
          <w:szCs w:val="24"/>
        </w:rPr>
        <w:t xml:space="preserve">(), serve ad </w:t>
      </w:r>
      <w:r w:rsidR="00AA613D" w:rsidRPr="007B77FE">
        <w:rPr>
          <w:rFonts w:ascii="Centaur" w:hAnsi="Centaur"/>
          <w:sz w:val="24"/>
          <w:szCs w:val="24"/>
        </w:rPr>
        <w:t>eliminare</w:t>
      </w:r>
      <w:r w:rsidRPr="007B77FE">
        <w:rPr>
          <w:rFonts w:ascii="Centaur" w:hAnsi="Centaur"/>
          <w:sz w:val="24"/>
          <w:szCs w:val="24"/>
        </w:rPr>
        <w:t xml:space="preserve"> tutti gli eventi</w:t>
      </w:r>
      <w:r w:rsidR="00A723A6">
        <w:rPr>
          <w:rFonts w:ascii="Centaur" w:hAnsi="Centaur"/>
          <w:sz w:val="24"/>
          <w:szCs w:val="24"/>
        </w:rPr>
        <w:t xml:space="preserve"> organizzati</w:t>
      </w:r>
      <w:r w:rsidRPr="007B77FE">
        <w:rPr>
          <w:rFonts w:ascii="Centaur" w:hAnsi="Centaur"/>
          <w:sz w:val="24"/>
          <w:szCs w:val="24"/>
        </w:rPr>
        <w:t xml:space="preserve"> che </w:t>
      </w:r>
      <w:r w:rsidR="00AA613D" w:rsidRPr="007B77FE">
        <w:rPr>
          <w:rFonts w:ascii="Centaur" w:hAnsi="Centaur"/>
          <w:sz w:val="24"/>
          <w:szCs w:val="24"/>
        </w:rPr>
        <w:t>sono</w:t>
      </w:r>
      <w:r w:rsidR="00D85A9B" w:rsidRPr="007B77FE">
        <w:rPr>
          <w:rFonts w:ascii="Centaur" w:hAnsi="Centaur"/>
          <w:sz w:val="24"/>
          <w:szCs w:val="24"/>
        </w:rPr>
        <w:t xml:space="preserve"> già </w:t>
      </w:r>
      <w:r w:rsidR="00F32393" w:rsidRPr="007B77FE">
        <w:rPr>
          <w:rFonts w:ascii="Centaur" w:hAnsi="Centaur"/>
          <w:sz w:val="24"/>
          <w:szCs w:val="24"/>
        </w:rPr>
        <w:t xml:space="preserve">avvenuti </w:t>
      </w:r>
      <w:r w:rsidR="008E609E" w:rsidRPr="007B77FE">
        <w:rPr>
          <w:rFonts w:ascii="Centaur" w:hAnsi="Centaur"/>
          <w:sz w:val="24"/>
          <w:szCs w:val="24"/>
        </w:rPr>
        <w:t xml:space="preserve">rispetto alla data odierna. </w:t>
      </w:r>
    </w:p>
    <w:p w14:paraId="634C2511" w14:textId="77777777" w:rsidR="007B77FE" w:rsidRPr="007B77FE" w:rsidRDefault="007B77FE" w:rsidP="007B77FE">
      <w:pPr>
        <w:spacing w:after="0" w:line="276" w:lineRule="auto"/>
        <w:ind w:left="360"/>
        <w:jc w:val="both"/>
        <w:rPr>
          <w:rFonts w:ascii="Centaur" w:hAnsi="Centaur"/>
        </w:rPr>
      </w:pPr>
    </w:p>
    <w:p w14:paraId="6D57DBEE" w14:textId="77777777" w:rsidR="00421F4D" w:rsidRPr="00A723A6" w:rsidRDefault="00421F4D" w:rsidP="007B77FE">
      <w:pPr>
        <w:spacing w:after="0" w:line="276" w:lineRule="auto"/>
        <w:jc w:val="both"/>
        <w:rPr>
          <w:rFonts w:ascii="Centaur" w:hAnsi="Centaur"/>
          <w:b/>
          <w:bCs/>
          <w:sz w:val="24"/>
          <w:szCs w:val="24"/>
          <w:u w:val="single"/>
        </w:rPr>
      </w:pPr>
    </w:p>
    <w:p w14:paraId="4DAF037A" w14:textId="77777777" w:rsidR="00421F4D" w:rsidRDefault="00421F4D" w:rsidP="007B77FE">
      <w:pPr>
        <w:spacing w:after="0" w:line="276" w:lineRule="auto"/>
        <w:jc w:val="both"/>
        <w:rPr>
          <w:rFonts w:ascii="Centaur" w:hAnsi="Centaur"/>
          <w:b/>
          <w:bCs/>
          <w:sz w:val="24"/>
          <w:szCs w:val="24"/>
        </w:rPr>
      </w:pPr>
    </w:p>
    <w:p w14:paraId="1CF03D1B" w14:textId="77777777" w:rsidR="003D2FD1" w:rsidRDefault="003D2FD1" w:rsidP="007B77FE">
      <w:pPr>
        <w:spacing w:after="0" w:line="276" w:lineRule="auto"/>
        <w:jc w:val="both"/>
        <w:rPr>
          <w:rFonts w:ascii="Centaur" w:hAnsi="Centaur"/>
          <w:sz w:val="32"/>
          <w:szCs w:val="32"/>
        </w:rPr>
      </w:pPr>
    </w:p>
    <w:p w14:paraId="084686A1" w14:textId="77777777" w:rsidR="003D2FD1" w:rsidRDefault="003D2FD1" w:rsidP="007B77FE">
      <w:pPr>
        <w:spacing w:after="0" w:line="276" w:lineRule="auto"/>
        <w:jc w:val="both"/>
        <w:rPr>
          <w:rFonts w:ascii="Centaur" w:hAnsi="Centaur"/>
          <w:sz w:val="32"/>
          <w:szCs w:val="32"/>
        </w:rPr>
      </w:pPr>
    </w:p>
    <w:p w14:paraId="7BC3F4C9" w14:textId="77777777" w:rsidR="003D2FD1" w:rsidRDefault="003D2FD1" w:rsidP="007B77FE">
      <w:pPr>
        <w:spacing w:after="0" w:line="276" w:lineRule="auto"/>
        <w:jc w:val="both"/>
        <w:rPr>
          <w:rFonts w:ascii="Centaur" w:hAnsi="Centaur"/>
          <w:sz w:val="32"/>
          <w:szCs w:val="32"/>
        </w:rPr>
      </w:pPr>
    </w:p>
    <w:p w14:paraId="05A144FA" w14:textId="14A79320" w:rsidR="00421F4D" w:rsidRPr="00421F4D" w:rsidRDefault="00421F4D" w:rsidP="007B77FE">
      <w:pPr>
        <w:spacing w:after="0" w:line="276" w:lineRule="auto"/>
        <w:jc w:val="both"/>
        <w:rPr>
          <w:rFonts w:ascii="Centaur" w:hAnsi="Centaur"/>
          <w:sz w:val="32"/>
          <w:szCs w:val="32"/>
        </w:rPr>
      </w:pPr>
      <w:r w:rsidRPr="00421F4D">
        <w:rPr>
          <w:rFonts w:ascii="Centaur" w:hAnsi="Centaur"/>
          <w:sz w:val="32"/>
          <w:szCs w:val="32"/>
        </w:rPr>
        <w:lastRenderedPageBreak/>
        <w:t>Trigger:</w:t>
      </w:r>
    </w:p>
    <w:p w14:paraId="71E88443" w14:textId="4E253CFB" w:rsidR="007B77FE" w:rsidRDefault="007B77FE" w:rsidP="007B77FE">
      <w:pPr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7B77FE">
        <w:rPr>
          <w:rFonts w:ascii="Centaur" w:hAnsi="Centaur"/>
          <w:sz w:val="24"/>
          <w:szCs w:val="24"/>
        </w:rPr>
        <w:t>Nello script sono stati inseriti due trigger che servono per scongiurare eventuali errori di inserimento da parte degli utenti e quindi non perdere coerenza tra i dati delle tabelle.</w:t>
      </w:r>
    </w:p>
    <w:p w14:paraId="2CE81E34" w14:textId="77777777" w:rsidR="00BA5415" w:rsidRDefault="003835B1" w:rsidP="003835B1">
      <w:pPr>
        <w:pStyle w:val="Paragrafoelenco"/>
        <w:numPr>
          <w:ilvl w:val="0"/>
          <w:numId w:val="11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proofErr w:type="spellStart"/>
      <w:proofErr w:type="gramStart"/>
      <w:r>
        <w:rPr>
          <w:rFonts w:ascii="Centaur" w:hAnsi="Centaur"/>
          <w:sz w:val="24"/>
          <w:szCs w:val="24"/>
        </w:rPr>
        <w:t>AssegnaStipendio</w:t>
      </w:r>
      <w:proofErr w:type="spellEnd"/>
      <w:r>
        <w:rPr>
          <w:rFonts w:ascii="Centaur" w:hAnsi="Centaur"/>
          <w:sz w:val="24"/>
          <w:szCs w:val="24"/>
        </w:rPr>
        <w:t>(</w:t>
      </w:r>
      <w:proofErr w:type="gramEnd"/>
      <w:r>
        <w:rPr>
          <w:rFonts w:ascii="Centaur" w:hAnsi="Centaur"/>
          <w:sz w:val="24"/>
          <w:szCs w:val="24"/>
        </w:rPr>
        <w:t>)</w:t>
      </w:r>
      <w:r w:rsidR="002D6E90">
        <w:rPr>
          <w:rFonts w:ascii="Centaur" w:hAnsi="Centaur"/>
          <w:sz w:val="24"/>
          <w:szCs w:val="24"/>
        </w:rPr>
        <w:t xml:space="preserve">: </w:t>
      </w:r>
      <w:r w:rsidR="006E6B90">
        <w:rPr>
          <w:rFonts w:ascii="Centaur" w:hAnsi="Centaur"/>
          <w:sz w:val="24"/>
          <w:szCs w:val="24"/>
        </w:rPr>
        <w:t>qu</w:t>
      </w:r>
      <w:r w:rsidR="00B61112">
        <w:rPr>
          <w:rFonts w:ascii="Centaur" w:hAnsi="Centaur"/>
          <w:sz w:val="24"/>
          <w:szCs w:val="24"/>
        </w:rPr>
        <w:t>e</w:t>
      </w:r>
      <w:r w:rsidR="006E6B90">
        <w:rPr>
          <w:rFonts w:ascii="Centaur" w:hAnsi="Centaur"/>
          <w:sz w:val="24"/>
          <w:szCs w:val="24"/>
        </w:rPr>
        <w:t xml:space="preserve">sto trigger </w:t>
      </w:r>
      <w:r w:rsidR="00B20509">
        <w:rPr>
          <w:rFonts w:ascii="Centaur" w:hAnsi="Centaur"/>
          <w:sz w:val="24"/>
          <w:szCs w:val="24"/>
        </w:rPr>
        <w:t>si attiva</w:t>
      </w:r>
      <w:r w:rsidR="006E6B90">
        <w:rPr>
          <w:rFonts w:ascii="Centaur" w:hAnsi="Centaur"/>
          <w:sz w:val="24"/>
          <w:szCs w:val="24"/>
        </w:rPr>
        <w:t xml:space="preserve"> al momento in cui si vuole inserire un nuovo record </w:t>
      </w:r>
      <w:r w:rsidR="00A53419">
        <w:rPr>
          <w:rFonts w:ascii="Centaur" w:hAnsi="Centaur"/>
          <w:sz w:val="24"/>
          <w:szCs w:val="24"/>
        </w:rPr>
        <w:t>nella tabella dipendenti.</w:t>
      </w:r>
      <w:r w:rsidR="00A53419" w:rsidRPr="00A53419">
        <w:t xml:space="preserve"> </w:t>
      </w:r>
      <w:r w:rsidR="00A53419">
        <w:t>A</w:t>
      </w:r>
      <w:r w:rsidR="00A53419" w:rsidRPr="00A53419">
        <w:rPr>
          <w:rFonts w:ascii="Centaur" w:hAnsi="Centaur"/>
          <w:sz w:val="24"/>
          <w:szCs w:val="24"/>
        </w:rPr>
        <w:t xml:space="preserve">l momento dell'inserimento è possibile specificare come valore dell'attributo Stipendio un importo qualsiasi. Il trigger imposterà lo stipendio corretto in base al ruolo del dipendente. </w:t>
      </w:r>
    </w:p>
    <w:p w14:paraId="0426BC74" w14:textId="77777777" w:rsidR="00BA5415" w:rsidRDefault="00A53419" w:rsidP="00BA5415">
      <w:pPr>
        <w:pStyle w:val="Paragrafoelenco"/>
        <w:spacing w:after="0" w:line="276" w:lineRule="auto"/>
        <w:jc w:val="both"/>
        <w:rPr>
          <w:rFonts w:ascii="Centaur" w:hAnsi="Centaur"/>
          <w:sz w:val="24"/>
          <w:szCs w:val="24"/>
        </w:rPr>
      </w:pPr>
      <w:r w:rsidRPr="00A53419">
        <w:rPr>
          <w:rFonts w:ascii="Centaur" w:hAnsi="Centaur"/>
          <w:sz w:val="24"/>
          <w:szCs w:val="24"/>
        </w:rPr>
        <w:t xml:space="preserve">Gli importi sono assegnati nel modo seguente: </w:t>
      </w:r>
    </w:p>
    <w:p w14:paraId="626F4C3F" w14:textId="6A447D41" w:rsidR="00BA5415" w:rsidRDefault="00BA5415" w:rsidP="00BA5415">
      <w:pPr>
        <w:pStyle w:val="Paragrafoelenco"/>
        <w:numPr>
          <w:ilvl w:val="0"/>
          <w:numId w:val="12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r>
        <w:rPr>
          <w:rFonts w:ascii="Centaur" w:hAnsi="Centaur"/>
          <w:sz w:val="24"/>
          <w:szCs w:val="24"/>
        </w:rPr>
        <w:t>L</w:t>
      </w:r>
      <w:r w:rsidR="00A53419" w:rsidRPr="00A53419">
        <w:rPr>
          <w:rFonts w:ascii="Centaur" w:hAnsi="Centaur"/>
          <w:sz w:val="24"/>
          <w:szCs w:val="24"/>
        </w:rPr>
        <w:t xml:space="preserve">o stipendio di un </w:t>
      </w:r>
      <w:r w:rsidR="00B171D6">
        <w:rPr>
          <w:rFonts w:ascii="Centaur" w:hAnsi="Centaur"/>
          <w:sz w:val="24"/>
          <w:szCs w:val="24"/>
        </w:rPr>
        <w:t xml:space="preserve">fornitore </w:t>
      </w:r>
      <w:r w:rsidR="00A53419" w:rsidRPr="00A53419">
        <w:rPr>
          <w:rFonts w:ascii="Centaur" w:hAnsi="Centaur"/>
          <w:sz w:val="24"/>
          <w:szCs w:val="24"/>
        </w:rPr>
        <w:t>è di € 1</w:t>
      </w:r>
      <w:r w:rsidR="009642AE">
        <w:rPr>
          <w:rFonts w:ascii="Centaur" w:hAnsi="Centaur"/>
          <w:sz w:val="24"/>
          <w:szCs w:val="24"/>
        </w:rPr>
        <w:t>7</w:t>
      </w:r>
      <w:r w:rsidR="00A53419" w:rsidRPr="00A53419">
        <w:rPr>
          <w:rFonts w:ascii="Centaur" w:hAnsi="Centaur"/>
          <w:sz w:val="24"/>
          <w:szCs w:val="24"/>
        </w:rPr>
        <w:t xml:space="preserve">00.00 </w:t>
      </w:r>
    </w:p>
    <w:p w14:paraId="6C5A011B" w14:textId="1532D59C" w:rsidR="00BA5415" w:rsidRDefault="00B171D6" w:rsidP="00BA5415">
      <w:pPr>
        <w:pStyle w:val="Paragrafoelenco"/>
        <w:numPr>
          <w:ilvl w:val="0"/>
          <w:numId w:val="12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r>
        <w:rPr>
          <w:rFonts w:ascii="Centaur" w:hAnsi="Centaur"/>
          <w:sz w:val="24"/>
          <w:szCs w:val="24"/>
        </w:rPr>
        <w:t>L</w:t>
      </w:r>
      <w:r w:rsidR="00A53419" w:rsidRPr="00A53419">
        <w:rPr>
          <w:rFonts w:ascii="Centaur" w:hAnsi="Centaur"/>
          <w:sz w:val="24"/>
          <w:szCs w:val="24"/>
        </w:rPr>
        <w:t xml:space="preserve">o stipendio di un </w:t>
      </w:r>
      <w:r>
        <w:rPr>
          <w:rFonts w:ascii="Centaur" w:hAnsi="Centaur"/>
          <w:sz w:val="24"/>
          <w:szCs w:val="24"/>
        </w:rPr>
        <w:t>curatore</w:t>
      </w:r>
      <w:r w:rsidR="00A53419" w:rsidRPr="00A53419">
        <w:rPr>
          <w:rFonts w:ascii="Centaur" w:hAnsi="Centaur"/>
          <w:sz w:val="24"/>
          <w:szCs w:val="24"/>
        </w:rPr>
        <w:t xml:space="preserve"> è di € 1</w:t>
      </w:r>
      <w:r w:rsidR="009642AE">
        <w:rPr>
          <w:rFonts w:ascii="Centaur" w:hAnsi="Centaur"/>
          <w:sz w:val="24"/>
          <w:szCs w:val="24"/>
        </w:rPr>
        <w:t>5</w:t>
      </w:r>
      <w:r w:rsidR="00A53419" w:rsidRPr="00A53419">
        <w:rPr>
          <w:rFonts w:ascii="Centaur" w:hAnsi="Centaur"/>
          <w:sz w:val="24"/>
          <w:szCs w:val="24"/>
        </w:rPr>
        <w:t xml:space="preserve">00.00 </w:t>
      </w:r>
    </w:p>
    <w:p w14:paraId="02DD6FA2" w14:textId="6B248F65" w:rsidR="00FB4C9D" w:rsidRDefault="00B171D6" w:rsidP="00BA5415">
      <w:pPr>
        <w:pStyle w:val="Paragrafoelenco"/>
        <w:numPr>
          <w:ilvl w:val="0"/>
          <w:numId w:val="12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r>
        <w:rPr>
          <w:rFonts w:ascii="Centaur" w:hAnsi="Centaur"/>
          <w:sz w:val="24"/>
          <w:szCs w:val="24"/>
        </w:rPr>
        <w:t>L</w:t>
      </w:r>
      <w:r w:rsidR="00A53419" w:rsidRPr="00A53419">
        <w:rPr>
          <w:rFonts w:ascii="Centaur" w:hAnsi="Centaur"/>
          <w:sz w:val="24"/>
          <w:szCs w:val="24"/>
        </w:rPr>
        <w:t>o stipendio di un</w:t>
      </w:r>
      <w:r>
        <w:rPr>
          <w:rFonts w:ascii="Centaur" w:hAnsi="Centaur"/>
          <w:sz w:val="24"/>
          <w:szCs w:val="24"/>
        </w:rPr>
        <w:t xml:space="preserve">a guida turistica </w:t>
      </w:r>
      <w:r w:rsidR="00A53419" w:rsidRPr="00A53419">
        <w:rPr>
          <w:rFonts w:ascii="Centaur" w:hAnsi="Centaur"/>
          <w:sz w:val="24"/>
          <w:szCs w:val="24"/>
        </w:rPr>
        <w:t>è di € 1</w:t>
      </w:r>
      <w:r w:rsidR="009642AE">
        <w:rPr>
          <w:rFonts w:ascii="Centaur" w:hAnsi="Centaur"/>
          <w:sz w:val="24"/>
          <w:szCs w:val="24"/>
        </w:rPr>
        <w:t>3</w:t>
      </w:r>
      <w:r w:rsidR="00A53419" w:rsidRPr="00A53419">
        <w:rPr>
          <w:rFonts w:ascii="Centaur" w:hAnsi="Centaur"/>
          <w:sz w:val="24"/>
          <w:szCs w:val="24"/>
        </w:rPr>
        <w:t>00.00</w:t>
      </w:r>
    </w:p>
    <w:p w14:paraId="42BEDB53" w14:textId="5B34EEF5" w:rsidR="00B171D6" w:rsidRDefault="00B171D6" w:rsidP="00BA5415">
      <w:pPr>
        <w:pStyle w:val="Paragrafoelenco"/>
        <w:numPr>
          <w:ilvl w:val="0"/>
          <w:numId w:val="12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r>
        <w:rPr>
          <w:rFonts w:ascii="Centaur" w:hAnsi="Centaur"/>
          <w:sz w:val="24"/>
          <w:szCs w:val="24"/>
        </w:rPr>
        <w:t>L</w:t>
      </w:r>
      <w:r w:rsidRPr="00A53419">
        <w:rPr>
          <w:rFonts w:ascii="Centaur" w:hAnsi="Centaur"/>
          <w:sz w:val="24"/>
          <w:szCs w:val="24"/>
        </w:rPr>
        <w:t>o stipendio di un</w:t>
      </w:r>
      <w:r>
        <w:rPr>
          <w:rFonts w:ascii="Centaur" w:hAnsi="Centaur"/>
          <w:sz w:val="24"/>
          <w:szCs w:val="24"/>
        </w:rPr>
        <w:t xml:space="preserve"> addetto alla sicurezza è di </w:t>
      </w:r>
      <w:r w:rsidR="006662C2">
        <w:rPr>
          <w:rFonts w:ascii="Centaur" w:hAnsi="Centaur"/>
          <w:sz w:val="24"/>
          <w:szCs w:val="24"/>
        </w:rPr>
        <w:t>1400.00</w:t>
      </w:r>
    </w:p>
    <w:p w14:paraId="1C853F1B" w14:textId="34BB0F21" w:rsidR="006662C2" w:rsidRPr="002C6AEC" w:rsidRDefault="006530D0" w:rsidP="006662C2">
      <w:pPr>
        <w:pStyle w:val="Paragrafoelenco"/>
        <w:numPr>
          <w:ilvl w:val="0"/>
          <w:numId w:val="11"/>
        </w:numPr>
        <w:spacing w:after="0" w:line="276" w:lineRule="auto"/>
        <w:jc w:val="both"/>
        <w:rPr>
          <w:rFonts w:ascii="Centaur" w:hAnsi="Centaur"/>
          <w:sz w:val="24"/>
          <w:szCs w:val="24"/>
        </w:rPr>
      </w:pPr>
      <w:proofErr w:type="spellStart"/>
      <w:proofErr w:type="gramStart"/>
      <w:r>
        <w:rPr>
          <w:rFonts w:ascii="Centaur" w:hAnsi="Centaur"/>
          <w:sz w:val="24"/>
          <w:szCs w:val="24"/>
        </w:rPr>
        <w:t>SalaOccupata</w:t>
      </w:r>
      <w:proofErr w:type="spellEnd"/>
      <w:r>
        <w:rPr>
          <w:rFonts w:ascii="Centaur" w:hAnsi="Centaur"/>
          <w:sz w:val="24"/>
          <w:szCs w:val="24"/>
        </w:rPr>
        <w:t>(</w:t>
      </w:r>
      <w:proofErr w:type="gramEnd"/>
      <w:r>
        <w:rPr>
          <w:rFonts w:ascii="Centaur" w:hAnsi="Centaur"/>
          <w:sz w:val="24"/>
          <w:szCs w:val="24"/>
        </w:rPr>
        <w:t>):</w:t>
      </w:r>
      <w:r w:rsidR="002C6AEC">
        <w:rPr>
          <w:rFonts w:ascii="Centaur" w:hAnsi="Centaur" w:cs="Segoe UI"/>
          <w:color w:val="0D0D0D"/>
          <w:sz w:val="24"/>
          <w:szCs w:val="24"/>
          <w:shd w:val="clear" w:color="auto" w:fill="FFFFFF"/>
        </w:rPr>
        <w:t xml:space="preserve"> q</w:t>
      </w:r>
      <w:r w:rsidR="002C6AEC" w:rsidRPr="002C6AEC">
        <w:rPr>
          <w:rFonts w:ascii="Centaur" w:hAnsi="Centaur" w:cs="Segoe UI"/>
          <w:color w:val="0D0D0D"/>
          <w:sz w:val="24"/>
          <w:szCs w:val="24"/>
          <w:shd w:val="clear" w:color="auto" w:fill="FFFFFF"/>
        </w:rPr>
        <w:t>uesto trigger si attiva quando si vuole inserire un nuovo record nella tabella Eventi. Al momento dell’inserimento, se si inserisce una data con lo stesso orario e ID della sala già prenotati in precedenza, il trigger si attiverà mandando un messaggio di errore e impedendo l'inserimento del nuovo record.</w:t>
      </w:r>
    </w:p>
    <w:p w14:paraId="5AC71701" w14:textId="77777777" w:rsidR="00E8563C" w:rsidRPr="00775853" w:rsidRDefault="00E8563C" w:rsidP="00421F4D">
      <w:pPr>
        <w:spacing w:after="0" w:line="276" w:lineRule="auto"/>
        <w:jc w:val="both"/>
        <w:rPr>
          <w:rFonts w:ascii="Centaur" w:hAnsi="Centaur"/>
          <w:u w:val="single"/>
        </w:rPr>
      </w:pPr>
    </w:p>
    <w:p w14:paraId="7BA2C384" w14:textId="2B2B3F00" w:rsidR="0047310B" w:rsidRPr="003818E5" w:rsidRDefault="0047310B" w:rsidP="00FC4807">
      <w:pPr>
        <w:rPr>
          <w:b/>
          <w:bCs/>
          <w:color w:val="FF0000"/>
        </w:rPr>
      </w:pPr>
    </w:p>
    <w:sectPr w:rsidR="0047310B" w:rsidRPr="003818E5" w:rsidSect="00D22E96">
      <w:footerReference w:type="default" r:id="rId25"/>
      <w:pgSz w:w="12240" w:h="15840" w:code="1"/>
      <w:pgMar w:top="1836" w:right="1751" w:bottom="1418" w:left="1751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6DA0F" w14:textId="77777777" w:rsidR="00EC3B28" w:rsidRDefault="00EC3B28">
      <w:pPr>
        <w:spacing w:after="0"/>
      </w:pPr>
      <w:r>
        <w:separator/>
      </w:r>
    </w:p>
  </w:endnote>
  <w:endnote w:type="continuationSeparator" w:id="0">
    <w:p w14:paraId="1A3BF8E3" w14:textId="77777777" w:rsidR="00EC3B28" w:rsidRDefault="00EC3B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2A7E72" w14:textId="77777777" w:rsidR="00A11DB7" w:rsidRDefault="009504AF">
    <w:pPr>
      <w:pStyle w:val="Pidipagina"/>
    </w:pPr>
    <w:r>
      <w:t xml:space="preserve">Pagina </w:t>
    </w:r>
    <w:r>
      <w:fldChar w:fldCharType="begin"/>
    </w:r>
    <w:r>
      <w:instrText>PAGE  \* Arabic  \* MERGEFORMAT</w:instrText>
    </w:r>
    <w:r>
      <w:fldChar w:fldCharType="separate"/>
    </w:r>
    <w:r w:rsidR="006751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F0FBC" w14:textId="77777777" w:rsidR="00EC3B28" w:rsidRDefault="00EC3B28">
      <w:pPr>
        <w:spacing w:after="0"/>
      </w:pPr>
      <w:r>
        <w:separator/>
      </w:r>
    </w:p>
  </w:footnote>
  <w:footnote w:type="continuationSeparator" w:id="0">
    <w:p w14:paraId="4AFE69EA" w14:textId="77777777" w:rsidR="00EC3B28" w:rsidRDefault="00EC3B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206D1A0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13BE1029"/>
    <w:multiLevelType w:val="hybridMultilevel"/>
    <w:tmpl w:val="D80A8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9356D"/>
    <w:multiLevelType w:val="multilevel"/>
    <w:tmpl w:val="CB5AC1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9C255D6"/>
    <w:multiLevelType w:val="hybridMultilevel"/>
    <w:tmpl w:val="79901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13B4E"/>
    <w:multiLevelType w:val="hybridMultilevel"/>
    <w:tmpl w:val="CA0A70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E4AD4"/>
    <w:multiLevelType w:val="hybridMultilevel"/>
    <w:tmpl w:val="D28E42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A0015"/>
    <w:multiLevelType w:val="hybridMultilevel"/>
    <w:tmpl w:val="89EEFDF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838791">
    <w:abstractNumId w:val="1"/>
  </w:num>
  <w:num w:numId="2" w16cid:durableId="675692126">
    <w:abstractNumId w:val="1"/>
  </w:num>
  <w:num w:numId="3" w16cid:durableId="2044010873">
    <w:abstractNumId w:val="0"/>
  </w:num>
  <w:num w:numId="4" w16cid:durableId="264849059">
    <w:abstractNumId w:val="0"/>
  </w:num>
  <w:num w:numId="5" w16cid:durableId="1304190194">
    <w:abstractNumId w:val="1"/>
  </w:num>
  <w:num w:numId="6" w16cid:durableId="766272236">
    <w:abstractNumId w:val="0"/>
  </w:num>
  <w:num w:numId="7" w16cid:durableId="672268523">
    <w:abstractNumId w:val="3"/>
  </w:num>
  <w:num w:numId="8" w16cid:durableId="1990400089">
    <w:abstractNumId w:val="4"/>
  </w:num>
  <w:num w:numId="9" w16cid:durableId="60056084">
    <w:abstractNumId w:val="6"/>
  </w:num>
  <w:num w:numId="10" w16cid:durableId="1030882485">
    <w:abstractNumId w:val="5"/>
  </w:num>
  <w:num w:numId="11" w16cid:durableId="901057790">
    <w:abstractNumId w:val="2"/>
  </w:num>
  <w:num w:numId="12" w16cid:durableId="706874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09"/>
  <w:hyphenationZone w:val="2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DF"/>
    <w:rsid w:val="0000190C"/>
    <w:rsid w:val="00002A97"/>
    <w:rsid w:val="000178F0"/>
    <w:rsid w:val="000241C2"/>
    <w:rsid w:val="00027635"/>
    <w:rsid w:val="000316E9"/>
    <w:rsid w:val="00033BFE"/>
    <w:rsid w:val="000433BC"/>
    <w:rsid w:val="000507C8"/>
    <w:rsid w:val="0005414E"/>
    <w:rsid w:val="000642EF"/>
    <w:rsid w:val="00064BD7"/>
    <w:rsid w:val="000866EF"/>
    <w:rsid w:val="00096A7E"/>
    <w:rsid w:val="000A058B"/>
    <w:rsid w:val="000A434B"/>
    <w:rsid w:val="000B3180"/>
    <w:rsid w:val="000B6DFA"/>
    <w:rsid w:val="000C2541"/>
    <w:rsid w:val="000C3785"/>
    <w:rsid w:val="000C3BFD"/>
    <w:rsid w:val="000C6E67"/>
    <w:rsid w:val="000D5560"/>
    <w:rsid w:val="000D6A16"/>
    <w:rsid w:val="000F0A81"/>
    <w:rsid w:val="000F4A48"/>
    <w:rsid w:val="000F5F66"/>
    <w:rsid w:val="00100205"/>
    <w:rsid w:val="00114582"/>
    <w:rsid w:val="0012412A"/>
    <w:rsid w:val="001335DF"/>
    <w:rsid w:val="00134B58"/>
    <w:rsid w:val="00142C8A"/>
    <w:rsid w:val="00145435"/>
    <w:rsid w:val="001474A5"/>
    <w:rsid w:val="001523C5"/>
    <w:rsid w:val="001540DE"/>
    <w:rsid w:val="0016226D"/>
    <w:rsid w:val="00162CA7"/>
    <w:rsid w:val="001643B4"/>
    <w:rsid w:val="00177F64"/>
    <w:rsid w:val="00182C55"/>
    <w:rsid w:val="001918BF"/>
    <w:rsid w:val="001A11BE"/>
    <w:rsid w:val="001B04C7"/>
    <w:rsid w:val="001B684C"/>
    <w:rsid w:val="001C0B77"/>
    <w:rsid w:val="001C45BB"/>
    <w:rsid w:val="001D408F"/>
    <w:rsid w:val="001D5489"/>
    <w:rsid w:val="001E14FE"/>
    <w:rsid w:val="002061C6"/>
    <w:rsid w:val="00212BED"/>
    <w:rsid w:val="002139F6"/>
    <w:rsid w:val="00214F3F"/>
    <w:rsid w:val="002163F8"/>
    <w:rsid w:val="00223E37"/>
    <w:rsid w:val="00230537"/>
    <w:rsid w:val="002349F4"/>
    <w:rsid w:val="00234A91"/>
    <w:rsid w:val="002360A4"/>
    <w:rsid w:val="002415E9"/>
    <w:rsid w:val="00245126"/>
    <w:rsid w:val="002466BC"/>
    <w:rsid w:val="00246FBD"/>
    <w:rsid w:val="0025472E"/>
    <w:rsid w:val="00257ADC"/>
    <w:rsid w:val="00267A2A"/>
    <w:rsid w:val="00270B5C"/>
    <w:rsid w:val="0027749D"/>
    <w:rsid w:val="00277821"/>
    <w:rsid w:val="0028757D"/>
    <w:rsid w:val="00293BDF"/>
    <w:rsid w:val="002A668F"/>
    <w:rsid w:val="002B61EA"/>
    <w:rsid w:val="002C6AEC"/>
    <w:rsid w:val="002C7E99"/>
    <w:rsid w:val="002D6CCA"/>
    <w:rsid w:val="002D6E90"/>
    <w:rsid w:val="002E479C"/>
    <w:rsid w:val="002E5BF0"/>
    <w:rsid w:val="002F113D"/>
    <w:rsid w:val="002F6C2B"/>
    <w:rsid w:val="00301AE5"/>
    <w:rsid w:val="00302DFF"/>
    <w:rsid w:val="00303F44"/>
    <w:rsid w:val="00312C6D"/>
    <w:rsid w:val="00321E64"/>
    <w:rsid w:val="003221A0"/>
    <w:rsid w:val="00344116"/>
    <w:rsid w:val="00353165"/>
    <w:rsid w:val="00362000"/>
    <w:rsid w:val="003770BC"/>
    <w:rsid w:val="003818E5"/>
    <w:rsid w:val="003835B1"/>
    <w:rsid w:val="003914E3"/>
    <w:rsid w:val="003A13E2"/>
    <w:rsid w:val="003A4E86"/>
    <w:rsid w:val="003B21BA"/>
    <w:rsid w:val="003B4C38"/>
    <w:rsid w:val="003B5203"/>
    <w:rsid w:val="003C36C3"/>
    <w:rsid w:val="003C6E71"/>
    <w:rsid w:val="003D2FD1"/>
    <w:rsid w:val="003E0B80"/>
    <w:rsid w:val="003E27E8"/>
    <w:rsid w:val="003E7765"/>
    <w:rsid w:val="0040576A"/>
    <w:rsid w:val="004076A9"/>
    <w:rsid w:val="00413EDA"/>
    <w:rsid w:val="00414F4B"/>
    <w:rsid w:val="00421F4D"/>
    <w:rsid w:val="0042363F"/>
    <w:rsid w:val="004368E2"/>
    <w:rsid w:val="00440368"/>
    <w:rsid w:val="00443B37"/>
    <w:rsid w:val="004524AF"/>
    <w:rsid w:val="004554EC"/>
    <w:rsid w:val="0047310B"/>
    <w:rsid w:val="00487D4B"/>
    <w:rsid w:val="00497F86"/>
    <w:rsid w:val="004B61D1"/>
    <w:rsid w:val="004B7185"/>
    <w:rsid w:val="004C005E"/>
    <w:rsid w:val="004D035E"/>
    <w:rsid w:val="004D0BCD"/>
    <w:rsid w:val="004D3EF2"/>
    <w:rsid w:val="004F60B1"/>
    <w:rsid w:val="004F6BF2"/>
    <w:rsid w:val="004F77AD"/>
    <w:rsid w:val="005027E9"/>
    <w:rsid w:val="00506B04"/>
    <w:rsid w:val="00507DA2"/>
    <w:rsid w:val="005110D0"/>
    <w:rsid w:val="00531B51"/>
    <w:rsid w:val="00532662"/>
    <w:rsid w:val="0054050F"/>
    <w:rsid w:val="00540607"/>
    <w:rsid w:val="00543EC2"/>
    <w:rsid w:val="00545452"/>
    <w:rsid w:val="00556F04"/>
    <w:rsid w:val="00572266"/>
    <w:rsid w:val="005738EF"/>
    <w:rsid w:val="00577112"/>
    <w:rsid w:val="00583410"/>
    <w:rsid w:val="00583441"/>
    <w:rsid w:val="00585CFB"/>
    <w:rsid w:val="00590FCF"/>
    <w:rsid w:val="005A108A"/>
    <w:rsid w:val="005A57C3"/>
    <w:rsid w:val="005A5CBD"/>
    <w:rsid w:val="005C7162"/>
    <w:rsid w:val="005D1966"/>
    <w:rsid w:val="005D60D4"/>
    <w:rsid w:val="005D6490"/>
    <w:rsid w:val="005E654B"/>
    <w:rsid w:val="006060F8"/>
    <w:rsid w:val="00606301"/>
    <w:rsid w:val="00613E39"/>
    <w:rsid w:val="00624C84"/>
    <w:rsid w:val="00630A2C"/>
    <w:rsid w:val="0063195F"/>
    <w:rsid w:val="00633C0F"/>
    <w:rsid w:val="00641E60"/>
    <w:rsid w:val="006423A1"/>
    <w:rsid w:val="00644CEA"/>
    <w:rsid w:val="006453AF"/>
    <w:rsid w:val="00646CEB"/>
    <w:rsid w:val="006505F4"/>
    <w:rsid w:val="006530D0"/>
    <w:rsid w:val="00655A29"/>
    <w:rsid w:val="006662C2"/>
    <w:rsid w:val="00670CF9"/>
    <w:rsid w:val="00671E9E"/>
    <w:rsid w:val="0067240A"/>
    <w:rsid w:val="006751E4"/>
    <w:rsid w:val="00680280"/>
    <w:rsid w:val="00680722"/>
    <w:rsid w:val="0068334B"/>
    <w:rsid w:val="006844CB"/>
    <w:rsid w:val="00696413"/>
    <w:rsid w:val="006A1343"/>
    <w:rsid w:val="006A4945"/>
    <w:rsid w:val="006B3A6C"/>
    <w:rsid w:val="006C0835"/>
    <w:rsid w:val="006C5760"/>
    <w:rsid w:val="006C5AAF"/>
    <w:rsid w:val="006D0C9E"/>
    <w:rsid w:val="006D0E78"/>
    <w:rsid w:val="006D3932"/>
    <w:rsid w:val="006D76FB"/>
    <w:rsid w:val="006E6B90"/>
    <w:rsid w:val="006E730F"/>
    <w:rsid w:val="006F597E"/>
    <w:rsid w:val="00705E88"/>
    <w:rsid w:val="0070641C"/>
    <w:rsid w:val="0071278B"/>
    <w:rsid w:val="00722425"/>
    <w:rsid w:val="007304E1"/>
    <w:rsid w:val="00732824"/>
    <w:rsid w:val="00733D88"/>
    <w:rsid w:val="00736D58"/>
    <w:rsid w:val="00736DF2"/>
    <w:rsid w:val="00737FD4"/>
    <w:rsid w:val="00740750"/>
    <w:rsid w:val="007536C2"/>
    <w:rsid w:val="00770507"/>
    <w:rsid w:val="007727E4"/>
    <w:rsid w:val="007727F8"/>
    <w:rsid w:val="0077529A"/>
    <w:rsid w:val="00775853"/>
    <w:rsid w:val="00792843"/>
    <w:rsid w:val="00796E8B"/>
    <w:rsid w:val="007B015A"/>
    <w:rsid w:val="007B3231"/>
    <w:rsid w:val="007B59AD"/>
    <w:rsid w:val="007B6653"/>
    <w:rsid w:val="007B77FE"/>
    <w:rsid w:val="007C0AE1"/>
    <w:rsid w:val="007C4382"/>
    <w:rsid w:val="007C615D"/>
    <w:rsid w:val="007D6E5A"/>
    <w:rsid w:val="007E0F29"/>
    <w:rsid w:val="007E175C"/>
    <w:rsid w:val="007E7E41"/>
    <w:rsid w:val="007F3FDC"/>
    <w:rsid w:val="007F54DB"/>
    <w:rsid w:val="00813C73"/>
    <w:rsid w:val="00814B6C"/>
    <w:rsid w:val="00822647"/>
    <w:rsid w:val="0082429F"/>
    <w:rsid w:val="00832FCA"/>
    <w:rsid w:val="00835DC9"/>
    <w:rsid w:val="00842E2B"/>
    <w:rsid w:val="008430C3"/>
    <w:rsid w:val="00845497"/>
    <w:rsid w:val="00853CBC"/>
    <w:rsid w:val="00865618"/>
    <w:rsid w:val="00865779"/>
    <w:rsid w:val="00866253"/>
    <w:rsid w:val="0088485B"/>
    <w:rsid w:val="008A53F6"/>
    <w:rsid w:val="008A71DD"/>
    <w:rsid w:val="008B558C"/>
    <w:rsid w:val="008B6FAE"/>
    <w:rsid w:val="008C1044"/>
    <w:rsid w:val="008D3DC1"/>
    <w:rsid w:val="008E08B3"/>
    <w:rsid w:val="008E117A"/>
    <w:rsid w:val="008E383E"/>
    <w:rsid w:val="008E609E"/>
    <w:rsid w:val="008F5A6D"/>
    <w:rsid w:val="00906775"/>
    <w:rsid w:val="009131BA"/>
    <w:rsid w:val="00922881"/>
    <w:rsid w:val="00923607"/>
    <w:rsid w:val="00931B4C"/>
    <w:rsid w:val="00932298"/>
    <w:rsid w:val="00933EE1"/>
    <w:rsid w:val="00937CB8"/>
    <w:rsid w:val="00940A35"/>
    <w:rsid w:val="00942C93"/>
    <w:rsid w:val="009504AF"/>
    <w:rsid w:val="00952B48"/>
    <w:rsid w:val="00962C74"/>
    <w:rsid w:val="009632EE"/>
    <w:rsid w:val="009639B3"/>
    <w:rsid w:val="009642AE"/>
    <w:rsid w:val="00965332"/>
    <w:rsid w:val="00965917"/>
    <w:rsid w:val="00967056"/>
    <w:rsid w:val="0098145C"/>
    <w:rsid w:val="00995E43"/>
    <w:rsid w:val="00996CA2"/>
    <w:rsid w:val="009A01BD"/>
    <w:rsid w:val="009A0EA7"/>
    <w:rsid w:val="009B2339"/>
    <w:rsid w:val="009B465B"/>
    <w:rsid w:val="009B5FFF"/>
    <w:rsid w:val="009C326E"/>
    <w:rsid w:val="009C4EE5"/>
    <w:rsid w:val="009C5D54"/>
    <w:rsid w:val="009C7C4B"/>
    <w:rsid w:val="009D1B5D"/>
    <w:rsid w:val="009D2BEC"/>
    <w:rsid w:val="009D30C5"/>
    <w:rsid w:val="009D6F79"/>
    <w:rsid w:val="009E3584"/>
    <w:rsid w:val="009F68CF"/>
    <w:rsid w:val="00A00CBC"/>
    <w:rsid w:val="00A052F4"/>
    <w:rsid w:val="00A0605E"/>
    <w:rsid w:val="00A11DB7"/>
    <w:rsid w:val="00A12AE1"/>
    <w:rsid w:val="00A13D29"/>
    <w:rsid w:val="00A14016"/>
    <w:rsid w:val="00A161FA"/>
    <w:rsid w:val="00A1691E"/>
    <w:rsid w:val="00A22C0D"/>
    <w:rsid w:val="00A22FBD"/>
    <w:rsid w:val="00A25158"/>
    <w:rsid w:val="00A32AA3"/>
    <w:rsid w:val="00A40CC4"/>
    <w:rsid w:val="00A43044"/>
    <w:rsid w:val="00A457AF"/>
    <w:rsid w:val="00A45C2E"/>
    <w:rsid w:val="00A53419"/>
    <w:rsid w:val="00A6016B"/>
    <w:rsid w:val="00A61B66"/>
    <w:rsid w:val="00A723A6"/>
    <w:rsid w:val="00A7448F"/>
    <w:rsid w:val="00A76760"/>
    <w:rsid w:val="00A8231E"/>
    <w:rsid w:val="00A913EB"/>
    <w:rsid w:val="00A92E9B"/>
    <w:rsid w:val="00AA00B5"/>
    <w:rsid w:val="00AA613D"/>
    <w:rsid w:val="00AB5EFD"/>
    <w:rsid w:val="00AE24C7"/>
    <w:rsid w:val="00AE44B1"/>
    <w:rsid w:val="00AF00AC"/>
    <w:rsid w:val="00AF286E"/>
    <w:rsid w:val="00AF6C92"/>
    <w:rsid w:val="00AF77E7"/>
    <w:rsid w:val="00B06882"/>
    <w:rsid w:val="00B171D6"/>
    <w:rsid w:val="00B20509"/>
    <w:rsid w:val="00B21018"/>
    <w:rsid w:val="00B23186"/>
    <w:rsid w:val="00B4673B"/>
    <w:rsid w:val="00B543DE"/>
    <w:rsid w:val="00B56EFA"/>
    <w:rsid w:val="00B61112"/>
    <w:rsid w:val="00B632C2"/>
    <w:rsid w:val="00B63777"/>
    <w:rsid w:val="00B7357F"/>
    <w:rsid w:val="00B812E7"/>
    <w:rsid w:val="00B86846"/>
    <w:rsid w:val="00B90C7C"/>
    <w:rsid w:val="00B940BF"/>
    <w:rsid w:val="00BA2036"/>
    <w:rsid w:val="00BA5415"/>
    <w:rsid w:val="00BA658D"/>
    <w:rsid w:val="00BC4171"/>
    <w:rsid w:val="00BD0C66"/>
    <w:rsid w:val="00BD166E"/>
    <w:rsid w:val="00BD5CA4"/>
    <w:rsid w:val="00BE1317"/>
    <w:rsid w:val="00BF6F0A"/>
    <w:rsid w:val="00C01ED9"/>
    <w:rsid w:val="00C2425A"/>
    <w:rsid w:val="00C32D28"/>
    <w:rsid w:val="00C33458"/>
    <w:rsid w:val="00C40285"/>
    <w:rsid w:val="00C434AD"/>
    <w:rsid w:val="00C5087B"/>
    <w:rsid w:val="00C50977"/>
    <w:rsid w:val="00C55295"/>
    <w:rsid w:val="00C67E9B"/>
    <w:rsid w:val="00C71F00"/>
    <w:rsid w:val="00C7513A"/>
    <w:rsid w:val="00C776EA"/>
    <w:rsid w:val="00C81429"/>
    <w:rsid w:val="00C84142"/>
    <w:rsid w:val="00C8452F"/>
    <w:rsid w:val="00C86020"/>
    <w:rsid w:val="00C94270"/>
    <w:rsid w:val="00C95B8F"/>
    <w:rsid w:val="00CB4E50"/>
    <w:rsid w:val="00CC0E7F"/>
    <w:rsid w:val="00CC31DC"/>
    <w:rsid w:val="00CC7BB3"/>
    <w:rsid w:val="00CD1AEE"/>
    <w:rsid w:val="00CD383A"/>
    <w:rsid w:val="00CD62BC"/>
    <w:rsid w:val="00CF4D40"/>
    <w:rsid w:val="00CF512D"/>
    <w:rsid w:val="00D014BE"/>
    <w:rsid w:val="00D033BC"/>
    <w:rsid w:val="00D060D2"/>
    <w:rsid w:val="00D11D20"/>
    <w:rsid w:val="00D20B1A"/>
    <w:rsid w:val="00D21AF8"/>
    <w:rsid w:val="00D22BF8"/>
    <w:rsid w:val="00D22E96"/>
    <w:rsid w:val="00D31799"/>
    <w:rsid w:val="00D37852"/>
    <w:rsid w:val="00D400F4"/>
    <w:rsid w:val="00D4087E"/>
    <w:rsid w:val="00D40A0D"/>
    <w:rsid w:val="00D45AFE"/>
    <w:rsid w:val="00D4664E"/>
    <w:rsid w:val="00D50E6D"/>
    <w:rsid w:val="00D518AC"/>
    <w:rsid w:val="00D53837"/>
    <w:rsid w:val="00D61E84"/>
    <w:rsid w:val="00D653C2"/>
    <w:rsid w:val="00D658A8"/>
    <w:rsid w:val="00D65B8C"/>
    <w:rsid w:val="00D72D37"/>
    <w:rsid w:val="00D760C4"/>
    <w:rsid w:val="00D76BDF"/>
    <w:rsid w:val="00D77E33"/>
    <w:rsid w:val="00D82113"/>
    <w:rsid w:val="00D85A9B"/>
    <w:rsid w:val="00D948AB"/>
    <w:rsid w:val="00D95353"/>
    <w:rsid w:val="00DA5C6E"/>
    <w:rsid w:val="00DA6155"/>
    <w:rsid w:val="00DA6DDA"/>
    <w:rsid w:val="00DA79A5"/>
    <w:rsid w:val="00DB3BB6"/>
    <w:rsid w:val="00DB5D60"/>
    <w:rsid w:val="00DC6FB6"/>
    <w:rsid w:val="00DC7151"/>
    <w:rsid w:val="00DF0783"/>
    <w:rsid w:val="00DF6129"/>
    <w:rsid w:val="00DF65B7"/>
    <w:rsid w:val="00E0006D"/>
    <w:rsid w:val="00E02966"/>
    <w:rsid w:val="00E162B8"/>
    <w:rsid w:val="00E22A71"/>
    <w:rsid w:val="00E23343"/>
    <w:rsid w:val="00E27C11"/>
    <w:rsid w:val="00E324AA"/>
    <w:rsid w:val="00E32860"/>
    <w:rsid w:val="00E37545"/>
    <w:rsid w:val="00E60219"/>
    <w:rsid w:val="00E6044E"/>
    <w:rsid w:val="00E63EE4"/>
    <w:rsid w:val="00E700E1"/>
    <w:rsid w:val="00E7052C"/>
    <w:rsid w:val="00E70F6A"/>
    <w:rsid w:val="00E73040"/>
    <w:rsid w:val="00E757AD"/>
    <w:rsid w:val="00E855BB"/>
    <w:rsid w:val="00E8563C"/>
    <w:rsid w:val="00E93DFB"/>
    <w:rsid w:val="00EB41DC"/>
    <w:rsid w:val="00EC3B28"/>
    <w:rsid w:val="00EC40FA"/>
    <w:rsid w:val="00EC5B1A"/>
    <w:rsid w:val="00ED4629"/>
    <w:rsid w:val="00EF3A9D"/>
    <w:rsid w:val="00EF6F8C"/>
    <w:rsid w:val="00F07FCE"/>
    <w:rsid w:val="00F13A67"/>
    <w:rsid w:val="00F30273"/>
    <w:rsid w:val="00F30BA9"/>
    <w:rsid w:val="00F31F87"/>
    <w:rsid w:val="00F32248"/>
    <w:rsid w:val="00F32393"/>
    <w:rsid w:val="00F32DAC"/>
    <w:rsid w:val="00F338E7"/>
    <w:rsid w:val="00F35E72"/>
    <w:rsid w:val="00F40F7D"/>
    <w:rsid w:val="00F41996"/>
    <w:rsid w:val="00F427FD"/>
    <w:rsid w:val="00F45948"/>
    <w:rsid w:val="00F46AD0"/>
    <w:rsid w:val="00F479B4"/>
    <w:rsid w:val="00F632AF"/>
    <w:rsid w:val="00F670D6"/>
    <w:rsid w:val="00F67B73"/>
    <w:rsid w:val="00F77A62"/>
    <w:rsid w:val="00F9246B"/>
    <w:rsid w:val="00F97569"/>
    <w:rsid w:val="00FA1B2A"/>
    <w:rsid w:val="00FA6088"/>
    <w:rsid w:val="00FB09D5"/>
    <w:rsid w:val="00FB4C9D"/>
    <w:rsid w:val="00FC4807"/>
    <w:rsid w:val="00FC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F90B7"/>
  <w15:docId w15:val="{10D0D7E3-ED99-483A-8754-8EAC7070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lang w:val="it-IT" w:eastAsia="es-E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22647"/>
    <w:pPr>
      <w:suppressAutoHyphens/>
      <w:autoSpaceDN w:val="0"/>
      <w:spacing w:before="0" w:after="160" w:line="240" w:lineRule="auto"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40F7D"/>
    <w:pPr>
      <w:keepNext/>
      <w:keepLines/>
      <w:suppressAutoHyphens w:val="0"/>
      <w:autoSpaceDN/>
      <w:spacing w:before="36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  <w:szCs w:val="20"/>
      <w:lang w:eastAsia="es-E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40F7D"/>
    <w:pPr>
      <w:keepNext/>
      <w:keepLines/>
      <w:suppressAutoHyphens w:val="0"/>
      <w:autoSpaceDN/>
      <w:spacing w:before="18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Cs w:val="20"/>
      <w:lang w:eastAsia="es-ES"/>
    </w:rPr>
  </w:style>
  <w:style w:type="paragraph" w:styleId="Titolo3">
    <w:name w:val="heading 3"/>
    <w:basedOn w:val="Normale"/>
    <w:next w:val="Normale"/>
    <w:link w:val="Titolo3Carattere"/>
    <w:uiPriority w:val="1"/>
    <w:unhideWhenUsed/>
    <w:qFormat/>
    <w:pPr>
      <w:keepNext/>
      <w:keepLines/>
      <w:suppressAutoHyphens w:val="0"/>
      <w:autoSpaceDN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Cs w:val="20"/>
      <w:lang w:eastAsia="es-ES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uppressAutoHyphens w:val="0"/>
      <w:autoSpaceDN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  <w:sz w:val="20"/>
      <w:szCs w:val="20"/>
      <w:lang w:eastAsia="es-ES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uppressAutoHyphens w:val="0"/>
      <w:autoSpaceDN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  <w:sz w:val="20"/>
      <w:szCs w:val="20"/>
      <w:lang w:eastAsia="es-ES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uppressAutoHyphens w:val="0"/>
      <w:autoSpaceDN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  <w:sz w:val="20"/>
      <w:szCs w:val="20"/>
      <w:lang w:eastAsia="es-E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Sfondochiaro">
    <w:name w:val="Light Shading"/>
    <w:basedOn w:val="Tabellanormale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zionicontatto">
    <w:name w:val="Informazioni contatto"/>
    <w:basedOn w:val="Normale"/>
    <w:uiPriority w:val="99"/>
    <w:qFormat/>
    <w:pPr>
      <w:suppressAutoHyphens w:val="0"/>
      <w:autoSpaceDN/>
      <w:spacing w:after="0"/>
      <w:jc w:val="center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40F7D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40F7D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Titolo3Carattere">
    <w:name w:val="Titolo 3 Carattere"/>
    <w:basedOn w:val="Carpredefinitoparagrafo"/>
    <w:link w:val="Titolo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Didascalia">
    <w:name w:val="caption"/>
    <w:basedOn w:val="Normale"/>
    <w:next w:val="Normale"/>
    <w:uiPriority w:val="10"/>
    <w:unhideWhenUsed/>
    <w:qFormat/>
    <w:pPr>
      <w:suppressAutoHyphens w:val="0"/>
      <w:autoSpaceDN/>
      <w:spacing w:before="200" w:after="120"/>
    </w:pPr>
    <w:rPr>
      <w:rFonts w:asciiTheme="minorHAnsi" w:eastAsiaTheme="minorHAnsi" w:hAnsiTheme="minorHAnsi" w:cstheme="minorBidi"/>
      <w:i/>
      <w:iCs/>
      <w:color w:val="595959" w:themeColor="text1" w:themeTint="A6"/>
      <w:sz w:val="20"/>
      <w:szCs w:val="20"/>
      <w:lang w:eastAsia="es-ES"/>
    </w:rPr>
  </w:style>
  <w:style w:type="paragraph" w:styleId="Puntoelenco">
    <w:name w:val="List Bullet"/>
    <w:basedOn w:val="Normale"/>
    <w:uiPriority w:val="1"/>
    <w:unhideWhenUsed/>
    <w:qFormat/>
    <w:pPr>
      <w:numPr>
        <w:numId w:val="5"/>
      </w:numPr>
      <w:suppressAutoHyphens w:val="0"/>
      <w:autoSpaceDN/>
      <w:spacing w:before="120" w:after="120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paragraph" w:styleId="Numeroelenco">
    <w:name w:val="List Number"/>
    <w:basedOn w:val="Normale"/>
    <w:uiPriority w:val="1"/>
    <w:unhideWhenUsed/>
    <w:qFormat/>
    <w:pPr>
      <w:numPr>
        <w:numId w:val="6"/>
      </w:numPr>
      <w:suppressAutoHyphens w:val="0"/>
      <w:autoSpaceDN/>
      <w:spacing w:before="120" w:after="120"/>
      <w:contextualSpacing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paragraph" w:styleId="Titolo">
    <w:name w:val="Title"/>
    <w:basedOn w:val="Normale"/>
    <w:next w:val="Normale"/>
    <w:link w:val="TitoloCarattere"/>
    <w:uiPriority w:val="10"/>
    <w:unhideWhenUsed/>
    <w:qFormat/>
    <w:pPr>
      <w:suppressAutoHyphens w:val="0"/>
      <w:autoSpaceDN/>
      <w:spacing w:before="480" w:after="40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  <w:szCs w:val="20"/>
      <w:lang w:eastAsia="es-ES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ttotitolo">
    <w:name w:val="Subtitle"/>
    <w:basedOn w:val="Normale"/>
    <w:next w:val="Normale"/>
    <w:link w:val="SottotitoloCarattere"/>
    <w:uiPriority w:val="11"/>
    <w:unhideWhenUsed/>
    <w:qFormat/>
    <w:pPr>
      <w:numPr>
        <w:ilvl w:val="1"/>
      </w:numPr>
      <w:suppressAutoHyphens w:val="0"/>
      <w:autoSpaceDN/>
      <w:spacing w:after="480"/>
      <w:jc w:val="center"/>
    </w:pPr>
    <w:rPr>
      <w:rFonts w:asciiTheme="majorHAnsi" w:eastAsiaTheme="majorEastAsia" w:hAnsiTheme="majorHAnsi" w:cstheme="majorBidi"/>
      <w:caps/>
      <w:color w:val="595959" w:themeColor="text1" w:themeTint="A6"/>
      <w:sz w:val="26"/>
      <w:szCs w:val="20"/>
      <w:lang w:eastAsia="es-ES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caps/>
      <w:sz w:val="26"/>
    </w:rPr>
  </w:style>
  <w:style w:type="character" w:styleId="Enfasicorsivo">
    <w:name w:val="Emphasis"/>
    <w:basedOn w:val="Carpredefinitoparagrafo"/>
    <w:uiPriority w:val="10"/>
    <w:unhideWhenUsed/>
    <w:qFormat/>
    <w:rPr>
      <w:i w:val="0"/>
      <w:iCs w:val="0"/>
      <w:color w:val="007789" w:themeColor="accent1" w:themeShade="BF"/>
    </w:rPr>
  </w:style>
  <w:style w:type="paragraph" w:styleId="Nessunaspaziatura">
    <w:name w:val="No Spacing"/>
    <w:link w:val="NessunaspaziaturaCarattere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Pr>
      <w:rFonts w:asciiTheme="minorHAnsi" w:eastAsiaTheme="minorEastAsia" w:hAnsiTheme="minorHAnsi" w:cstheme="minorBidi"/>
      <w:color w:val="auto"/>
    </w:rPr>
  </w:style>
  <w:style w:type="paragraph" w:styleId="Citazione">
    <w:name w:val="Quote"/>
    <w:basedOn w:val="Normale"/>
    <w:next w:val="Normale"/>
    <w:link w:val="CitazioneCarattere"/>
    <w:uiPriority w:val="10"/>
    <w:unhideWhenUsed/>
    <w:qFormat/>
    <w:pPr>
      <w:suppressAutoHyphens w:val="0"/>
      <w:autoSpaceDN/>
      <w:spacing w:before="120" w:after="480"/>
      <w:jc w:val="center"/>
    </w:pPr>
    <w:rPr>
      <w:rFonts w:asciiTheme="minorHAnsi" w:eastAsiaTheme="minorHAnsi" w:hAnsiTheme="minorHAnsi" w:cstheme="minorBidi"/>
      <w:i/>
      <w:iCs/>
      <w:color w:val="00A0B8" w:themeColor="accent1"/>
      <w:sz w:val="26"/>
      <w:szCs w:val="20"/>
      <w:lang w:eastAsia="es-ES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CitazioneCarattere">
    <w:name w:val="Citazione Carattere"/>
    <w:basedOn w:val="Carpredefinitoparagrafo"/>
    <w:link w:val="Citazione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itolosommario">
    <w:name w:val="TOC Heading"/>
    <w:basedOn w:val="Titolo1"/>
    <w:next w:val="Normale"/>
    <w:uiPriority w:val="39"/>
    <w:unhideWhenUsed/>
    <w:qFormat/>
    <w:pPr>
      <w:spacing w:before="0"/>
      <w:outlineLvl w:val="9"/>
    </w:pPr>
  </w:style>
  <w:style w:type="paragraph" w:styleId="Pidipagina">
    <w:name w:val="footer"/>
    <w:basedOn w:val="Normale"/>
    <w:link w:val="PidipaginaCarattere"/>
    <w:uiPriority w:val="99"/>
    <w:unhideWhenUsed/>
    <w:pPr>
      <w:suppressAutoHyphens w:val="0"/>
      <w:autoSpaceDN/>
      <w:spacing w:after="0"/>
      <w:jc w:val="right"/>
    </w:pPr>
    <w:rPr>
      <w:rFonts w:asciiTheme="minorHAnsi" w:eastAsiaTheme="minorHAnsi" w:hAnsiTheme="minorHAnsi" w:cstheme="minorBidi"/>
      <w:caps/>
      <w:color w:val="595959" w:themeColor="text1" w:themeTint="A6"/>
      <w:sz w:val="16"/>
      <w:szCs w:val="20"/>
      <w:lang w:eastAsia="es-ES"/>
    </w:rPr>
  </w:style>
  <w:style w:type="character" w:customStyle="1" w:styleId="PidipaginaCarattere">
    <w:name w:val="Piè di pagina Carattere"/>
    <w:basedOn w:val="Carpredefinitoparagrafo"/>
    <w:link w:val="Pidipagina"/>
    <w:uiPriority w:val="99"/>
    <w:rPr>
      <w:caps/>
      <w:sz w:val="16"/>
    </w:rPr>
  </w:style>
  <w:style w:type="paragraph" w:styleId="Sommario3">
    <w:name w:val="toc 3"/>
    <w:basedOn w:val="Normale"/>
    <w:next w:val="Normale"/>
    <w:autoRedefine/>
    <w:uiPriority w:val="39"/>
    <w:unhideWhenUsed/>
    <w:pPr>
      <w:suppressAutoHyphens w:val="0"/>
      <w:autoSpaceDN/>
      <w:spacing w:before="120" w:after="100"/>
      <w:ind w:left="400"/>
    </w:pPr>
    <w:rPr>
      <w:rFonts w:asciiTheme="minorHAnsi" w:eastAsiaTheme="minorHAnsi" w:hAnsiTheme="minorHAnsi" w:cstheme="minorBidi"/>
      <w:i/>
      <w:iCs/>
      <w:color w:val="595959" w:themeColor="text1" w:themeTint="A6"/>
      <w:sz w:val="20"/>
      <w:szCs w:val="20"/>
      <w:lang w:eastAsia="es-ES"/>
    </w:rPr>
  </w:style>
  <w:style w:type="character" w:styleId="Collegamentoipertestuale">
    <w:name w:val="Hyperlink"/>
    <w:basedOn w:val="Carpredefinitoparagrafo"/>
    <w:uiPriority w:val="99"/>
    <w:unhideWhenUsed/>
    <w:rPr>
      <w:color w:val="EB8803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pPr>
      <w:suppressAutoHyphens w:val="0"/>
      <w:autoSpaceDN/>
      <w:spacing w:before="120" w:after="100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paragraph" w:styleId="Sommario2">
    <w:name w:val="toc 2"/>
    <w:basedOn w:val="Normale"/>
    <w:next w:val="Normale"/>
    <w:autoRedefine/>
    <w:uiPriority w:val="39"/>
    <w:unhideWhenUsed/>
    <w:pPr>
      <w:suppressAutoHyphens w:val="0"/>
      <w:autoSpaceDN/>
      <w:spacing w:before="120" w:after="100"/>
      <w:ind w:left="200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uppressAutoHyphens w:val="0"/>
      <w:autoSpaceDN/>
      <w:spacing w:before="120" w:after="0"/>
    </w:pPr>
    <w:rPr>
      <w:rFonts w:ascii="Tahoma" w:eastAsiaTheme="minorHAnsi" w:hAnsi="Tahoma" w:cs="Tahoma"/>
      <w:color w:val="595959" w:themeColor="text1" w:themeTint="A6"/>
      <w:sz w:val="16"/>
      <w:szCs w:val="20"/>
      <w:lang w:eastAsia="es-ES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</w:rPr>
  </w:style>
  <w:style w:type="paragraph" w:styleId="Bibliografia">
    <w:name w:val="Bibliography"/>
    <w:basedOn w:val="Normale"/>
    <w:next w:val="Normale"/>
    <w:uiPriority w:val="39"/>
    <w:unhideWhenUsed/>
    <w:pPr>
      <w:suppressAutoHyphens w:val="0"/>
      <w:autoSpaceDN/>
      <w:spacing w:before="120" w:after="120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paragraph" w:styleId="Intestazione">
    <w:name w:val="header"/>
    <w:basedOn w:val="Normale"/>
    <w:link w:val="IntestazioneCarattere"/>
    <w:uiPriority w:val="99"/>
    <w:unhideWhenUsed/>
    <w:pPr>
      <w:suppressAutoHyphens w:val="0"/>
      <w:autoSpaceDN/>
      <w:spacing w:after="0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Rientronormale">
    <w:name w:val="Normal Indent"/>
    <w:basedOn w:val="Normale"/>
    <w:uiPriority w:val="99"/>
    <w:unhideWhenUsed/>
    <w:pPr>
      <w:suppressAutoHyphens w:val="0"/>
      <w:autoSpaceDN/>
      <w:spacing w:before="120" w:after="120"/>
      <w:ind w:left="720"/>
    </w:pPr>
    <w:rPr>
      <w:rFonts w:asciiTheme="minorHAnsi" w:eastAsiaTheme="minorHAnsi" w:hAnsiTheme="minorHAnsi" w:cstheme="minorBidi"/>
      <w:color w:val="595959" w:themeColor="text1" w:themeTint="A6"/>
      <w:sz w:val="20"/>
      <w:szCs w:val="20"/>
      <w:lang w:eastAsia="es-ES"/>
    </w:r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table" w:customStyle="1" w:styleId="tabellareport">
    <w:name w:val="tabella report"/>
    <w:basedOn w:val="Tabellanormale"/>
    <w:uiPriority w:val="99"/>
    <w:pPr>
      <w:spacing w:before="60" w:after="60" w:line="240" w:lineRule="auto"/>
      <w:jc w:val="center"/>
    </w:pPr>
    <w:tblPr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Grigliatabella">
    <w:name w:val="Table Grid"/>
    <w:basedOn w:val="Tabellanormale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4403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aragrafoelenco">
    <w:name w:val="List Paragraph"/>
    <w:basedOn w:val="Normale"/>
    <w:qFormat/>
    <w:rsid w:val="003770B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0\Student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6CDD8E63B224BDC8A8CC4EEAB6F6CA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86BFB4-97A5-4376-BE2E-077966E31D84}"/>
      </w:docPartPr>
      <w:docPartBody>
        <w:p w:rsidR="004B25F4" w:rsidRDefault="001671D4">
          <w:pPr>
            <w:pStyle w:val="A6CDD8E63B224BDC8A8CC4EEAB6F6CAE"/>
          </w:pPr>
          <w:r w:rsidRPr="0098145C">
            <w:t>[Nome]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1206D1A0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26195621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A6"/>
    <w:rsid w:val="001671D4"/>
    <w:rsid w:val="003D1F07"/>
    <w:rsid w:val="004554EC"/>
    <w:rsid w:val="004B25F4"/>
    <w:rsid w:val="004F3756"/>
    <w:rsid w:val="00556E2A"/>
    <w:rsid w:val="0067240A"/>
    <w:rsid w:val="007D1D39"/>
    <w:rsid w:val="008B2DA6"/>
    <w:rsid w:val="008D0DF8"/>
    <w:rsid w:val="00AE44B1"/>
    <w:rsid w:val="00D30D9F"/>
    <w:rsid w:val="00E31D25"/>
    <w:rsid w:val="00F65380"/>
    <w:rsid w:val="00F9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1"/>
    <w:qFormat/>
    <w:pPr>
      <w:keepNext/>
      <w:keepLines/>
      <w:spacing w:before="360" w:after="60" w:line="240" w:lineRule="auto"/>
      <w:outlineLvl w:val="0"/>
    </w:pPr>
    <w:rPr>
      <w:rFonts w:asciiTheme="majorHAnsi" w:eastAsiaTheme="majorEastAsia" w:hAnsiTheme="majorHAnsi" w:cstheme="majorBidi"/>
      <w:color w:val="156082" w:themeColor="accent1"/>
      <w:kern w:val="0"/>
      <w:sz w:val="30"/>
      <w:szCs w:val="20"/>
      <w:lang w:eastAsia="es-ES"/>
      <w14:ligatures w14:val="none"/>
    </w:rPr>
  </w:style>
  <w:style w:type="paragraph" w:styleId="Titolo2">
    <w:name w:val="heading 2"/>
    <w:basedOn w:val="Normale"/>
    <w:next w:val="Normale"/>
    <w:link w:val="Titolo2Carattere"/>
    <w:uiPriority w:val="1"/>
    <w:unhideWhenUsed/>
    <w:qFormat/>
    <w:pPr>
      <w:keepNext/>
      <w:keepLines/>
      <w:spacing w:before="180" w:after="0" w:line="240" w:lineRule="auto"/>
      <w:outlineLvl w:val="1"/>
    </w:pPr>
    <w:rPr>
      <w:rFonts w:asciiTheme="majorHAnsi" w:eastAsiaTheme="majorEastAsia" w:hAnsiTheme="majorHAnsi" w:cstheme="majorBidi"/>
      <w:caps/>
      <w:color w:val="156082" w:themeColor="accent1"/>
      <w:kern w:val="0"/>
      <w:sz w:val="22"/>
      <w:szCs w:val="20"/>
      <w:lang w:eastAsia="es-ES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Pr>
      <w:rFonts w:asciiTheme="majorHAnsi" w:eastAsiaTheme="majorEastAsia" w:hAnsiTheme="majorHAnsi" w:cstheme="majorBidi"/>
      <w:color w:val="156082" w:themeColor="accent1"/>
      <w:kern w:val="0"/>
      <w:sz w:val="30"/>
      <w:szCs w:val="20"/>
      <w:lang w:eastAsia="es-ES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1"/>
    <w:rPr>
      <w:rFonts w:asciiTheme="majorHAnsi" w:eastAsiaTheme="majorEastAsia" w:hAnsiTheme="majorHAnsi" w:cstheme="majorBidi"/>
      <w:caps/>
      <w:color w:val="156082" w:themeColor="accent1"/>
      <w:kern w:val="0"/>
      <w:sz w:val="22"/>
      <w:szCs w:val="20"/>
      <w:lang w:eastAsia="es-ES"/>
      <w14:ligatures w14:val="none"/>
    </w:rPr>
  </w:style>
  <w:style w:type="paragraph" w:styleId="Puntoelenco">
    <w:name w:val="List Bullet"/>
    <w:basedOn w:val="Normale"/>
    <w:uiPriority w:val="1"/>
    <w:unhideWhenUsed/>
    <w:qFormat/>
    <w:pPr>
      <w:numPr>
        <w:numId w:val="1"/>
      </w:numPr>
      <w:spacing w:before="120" w:after="120" w:line="240" w:lineRule="auto"/>
    </w:pPr>
    <w:rPr>
      <w:rFonts w:eastAsiaTheme="minorHAnsi"/>
      <w:color w:val="595959" w:themeColor="text1" w:themeTint="A6"/>
      <w:kern w:val="0"/>
      <w:sz w:val="20"/>
      <w:szCs w:val="20"/>
      <w:lang w:eastAsia="es-ES"/>
      <w14:ligatures w14:val="none"/>
    </w:rPr>
  </w:style>
  <w:style w:type="paragraph" w:customStyle="1" w:styleId="A6CDD8E63B224BDC8A8CC4EEAB6F6CAE">
    <w:name w:val="A6CDD8E63B224BDC8A8CC4EEAB6F6C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57F016-95BB-4744-9A5B-5C3BE1524D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7AB641-791B-4995-AF64-1EBB21D86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StudentReport</Template>
  <TotalTime>7712</TotalTime>
  <Pages>14</Pages>
  <Words>1442</Words>
  <Characters>8223</Characters>
  <Application>Microsoft Office Word</Application>
  <DocSecurity>0</DocSecurity>
  <Lines>68</Lines>
  <Paragraphs>19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PROGETTO BASE DI DATI.</dc:title>
  <dc:subject>A.A. 2023/2024</dc:subject>
  <dc:creator>MATRICOLA: 7112296 NOME: ERIKA COGNOME: VALLELONGA</dc:creator>
  <cp:keywords/>
  <cp:lastModifiedBy>ERIKA VALLELONGA</cp:lastModifiedBy>
  <cp:revision>419</cp:revision>
  <dcterms:created xsi:type="dcterms:W3CDTF">2024-04-16T07:15:00Z</dcterms:created>
  <dcterms:modified xsi:type="dcterms:W3CDTF">2024-05-23T10:09:00Z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